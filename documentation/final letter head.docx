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25B3" w14:textId="77777777" w:rsidR="00842AA4" w:rsidRPr="00894303" w:rsidRDefault="00842AA4" w:rsidP="00842AA4">
      <w:pPr>
        <w:rPr>
          <w:rFonts w:ascii="Times New Roman" w:hAnsi="Times New Roman" w:cs="Times New Roman"/>
        </w:rPr>
      </w:pPr>
    </w:p>
    <w:p w14:paraId="2F691866" w14:textId="77777777" w:rsidR="00507E93" w:rsidRPr="00894303" w:rsidRDefault="00507E93" w:rsidP="00894303">
      <w:pPr>
        <w:rPr>
          <w:rFonts w:ascii="Times New Roman" w:hAnsi="Times New Roman" w:cs="Times New Roman"/>
          <w:sz w:val="8"/>
          <w:szCs w:val="8"/>
        </w:rPr>
      </w:pPr>
    </w:p>
    <w:tbl>
      <w:tblPr>
        <w:tblW w:w="12030" w:type="dxa"/>
        <w:tblInd w:w="-720" w:type="dxa"/>
        <w:tblBorders>
          <w:top w:val="single" w:sz="24" w:space="0" w:color="0000FF"/>
          <w:left w:val="single" w:sz="24" w:space="0" w:color="0000FF"/>
          <w:bottom w:val="single" w:sz="24" w:space="0" w:color="0000FF"/>
          <w:insideH w:val="single" w:sz="24" w:space="0" w:color="0000FF"/>
          <w:insideV w:val="single" w:sz="24" w:space="0" w:color="0000FF"/>
        </w:tblBorders>
        <w:tblLayout w:type="fixed"/>
        <w:tblCellMar>
          <w:left w:w="288" w:type="dxa"/>
          <w:right w:w="288" w:type="dxa"/>
        </w:tblCellMar>
        <w:tblLook w:val="0600" w:firstRow="0" w:lastRow="0" w:firstColumn="0" w:lastColumn="0" w:noHBand="1" w:noVBand="1"/>
      </w:tblPr>
      <w:tblGrid>
        <w:gridCol w:w="2670"/>
        <w:gridCol w:w="9360"/>
      </w:tblGrid>
      <w:tr w:rsidR="00842AA4" w:rsidRPr="00894303" w14:paraId="7CCAE190" w14:textId="77777777" w:rsidTr="00355036">
        <w:trPr>
          <w:trHeight w:val="11757"/>
        </w:trPr>
        <w:tc>
          <w:tcPr>
            <w:tcW w:w="2670" w:type="dxa"/>
            <w:tcBorders>
              <w:left w:val="nil"/>
            </w:tcBorders>
          </w:tcPr>
          <w:p w14:paraId="6DD9C8C2" w14:textId="77777777" w:rsidR="00842AA4" w:rsidRPr="00894303" w:rsidRDefault="00842AA4" w:rsidP="00CA1C27">
            <w:pPr>
              <w:spacing w:before="100" w:beforeAutospacing="1" w:line="240" w:lineRule="auto"/>
              <w:jc w:val="center"/>
              <w:rPr>
                <w:rFonts w:ascii="Times New Roman" w:hAnsi="Times New Roman" w:cs="Times New Roman"/>
                <w:b/>
                <w:bCs/>
                <w:color w:val="0070C0"/>
                <w:sz w:val="14"/>
                <w:szCs w:val="14"/>
              </w:rPr>
            </w:pPr>
          </w:p>
          <w:p w14:paraId="56F7B429" w14:textId="77777777" w:rsidR="00842AA4" w:rsidRPr="007A0216" w:rsidRDefault="00842AA4" w:rsidP="00CA1C27">
            <w:pPr>
              <w:spacing w:before="100" w:beforeAutospacing="1"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Kamal Gautam</w:t>
            </w:r>
          </w:p>
          <w:p w14:paraId="77C76222"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President</w:t>
            </w:r>
          </w:p>
          <w:p w14:paraId="370C9901"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79568F81"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Sarbindra Neupane</w:t>
            </w:r>
          </w:p>
          <w:p w14:paraId="08CC4765"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IPP</w:t>
            </w:r>
          </w:p>
          <w:p w14:paraId="1FDBA72A"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48A8B5F2"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Saroj Subedi</w:t>
            </w:r>
          </w:p>
          <w:p w14:paraId="0B58EDE4"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 President</w:t>
            </w:r>
          </w:p>
          <w:p w14:paraId="6DAB09A9"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559E7D52"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Abiral Bhandari</w:t>
            </w:r>
          </w:p>
          <w:p w14:paraId="3C3AA667"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Vice-President</w:t>
            </w:r>
          </w:p>
          <w:p w14:paraId="310EA1AC"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195D1EAD"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Sushant Mani Dahal</w:t>
            </w:r>
          </w:p>
          <w:p w14:paraId="246E8880"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Secretary</w:t>
            </w:r>
          </w:p>
          <w:p w14:paraId="3F774C13"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5EAE49DF"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Swachchhanda Atreya</w:t>
            </w:r>
          </w:p>
          <w:p w14:paraId="5F54C91A"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Secretary</w:t>
            </w:r>
          </w:p>
          <w:p w14:paraId="52B3C329"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5552D821"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Ramesh Subedi</w:t>
            </w:r>
          </w:p>
          <w:p w14:paraId="663A5AD4"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Treasurer</w:t>
            </w:r>
          </w:p>
          <w:p w14:paraId="67BB65FB"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1B444EC3"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Nilesh Dhewaju</w:t>
            </w:r>
          </w:p>
          <w:p w14:paraId="268E5CFE"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Treasurer</w:t>
            </w:r>
          </w:p>
          <w:p w14:paraId="3E92410F"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0BD6AC8D"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Nabin Adhikari</w:t>
            </w:r>
          </w:p>
          <w:p w14:paraId="45A6575E"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Segeant at Arms</w:t>
            </w:r>
          </w:p>
          <w:p w14:paraId="19728931"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5A05E0AF"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Prabhab Tiwari</w:t>
            </w:r>
          </w:p>
          <w:p w14:paraId="2E898925"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Editor</w:t>
            </w:r>
          </w:p>
          <w:p w14:paraId="6D5F15AC"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73CF6164"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Ashok Dhakal</w:t>
            </w:r>
          </w:p>
          <w:p w14:paraId="75D8278B"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Media Co-Ordinator</w:t>
            </w:r>
          </w:p>
          <w:p w14:paraId="00720732"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318ABAD8"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Mira Poudel</w:t>
            </w:r>
          </w:p>
          <w:p w14:paraId="322EB45B"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Rotary Youth Contact Leader</w:t>
            </w:r>
          </w:p>
          <w:p w14:paraId="44C9DBC4"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0F00C217"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Shova KC</w:t>
            </w:r>
          </w:p>
          <w:p w14:paraId="2B2299EA"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Rotaract Learning Facilitator</w:t>
            </w:r>
          </w:p>
          <w:p w14:paraId="69776A44"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25349EC0"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Binayak Subedi</w:t>
            </w:r>
          </w:p>
          <w:p w14:paraId="6EBB02BD"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Sport Co-Ordinator</w:t>
            </w:r>
          </w:p>
          <w:p w14:paraId="17650872"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1A01B397"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Umesh Bhattarai</w:t>
            </w:r>
          </w:p>
          <w:p w14:paraId="4E5367D8"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Administration Chair</w:t>
            </w:r>
          </w:p>
          <w:p w14:paraId="70C3A7F3"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1D0F175B"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Koirala</w:t>
            </w:r>
          </w:p>
          <w:p w14:paraId="66FFBE1F"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Professional Development Chair</w:t>
            </w:r>
          </w:p>
          <w:p w14:paraId="7C2D90B6"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7B159412"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Pranjal Poudel</w:t>
            </w:r>
          </w:p>
          <w:p w14:paraId="05DE5D6B"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International Service Chair</w:t>
            </w:r>
          </w:p>
          <w:p w14:paraId="3EB2947C"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63F71EE1"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Deuja</w:t>
            </w:r>
          </w:p>
          <w:p w14:paraId="1A6882AB"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Service Chair Project</w:t>
            </w:r>
          </w:p>
          <w:p w14:paraId="3669A74C"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0E43EBE6"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Ritika Subedi</w:t>
            </w:r>
          </w:p>
          <w:p w14:paraId="5EBD8F80"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TRF Chiar</w:t>
            </w:r>
          </w:p>
          <w:p w14:paraId="2936FD24"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3D9A072D"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Bipana Poudel</w:t>
            </w:r>
          </w:p>
          <w:p w14:paraId="59120C8F"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Public Image Chair</w:t>
            </w:r>
          </w:p>
          <w:p w14:paraId="2478A12B" w14:textId="77777777" w:rsidR="00842AA4" w:rsidRPr="007A0216" w:rsidRDefault="00842AA4" w:rsidP="00CA1C27">
            <w:pPr>
              <w:spacing w:line="240" w:lineRule="auto"/>
              <w:jc w:val="center"/>
              <w:rPr>
                <w:rFonts w:ascii="Times New Roman" w:hAnsi="Times New Roman" w:cs="Times New Roman"/>
                <w:b/>
                <w:bCs/>
                <w:color w:val="0000FF"/>
                <w:sz w:val="15"/>
                <w:szCs w:val="15"/>
              </w:rPr>
            </w:pPr>
          </w:p>
          <w:p w14:paraId="42CBB295"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Santosh Dhakal</w:t>
            </w:r>
          </w:p>
          <w:p w14:paraId="1B8ECE4E" w14:textId="77777777" w:rsidR="00842AA4" w:rsidRPr="007A0216" w:rsidRDefault="00842AA4"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Membership Chair</w:t>
            </w:r>
          </w:p>
          <w:p w14:paraId="508D4773" w14:textId="77777777" w:rsidR="00842AA4" w:rsidRPr="00894303" w:rsidRDefault="00842AA4" w:rsidP="00CA1C27">
            <w:pPr>
              <w:spacing w:line="240" w:lineRule="auto"/>
              <w:jc w:val="center"/>
              <w:rPr>
                <w:rFonts w:ascii="Times New Roman" w:hAnsi="Times New Roman" w:cs="Times New Roman"/>
                <w:b/>
                <w:bCs/>
                <w:color w:val="0070C0"/>
                <w:sz w:val="15"/>
                <w:szCs w:val="15"/>
              </w:rPr>
            </w:pPr>
          </w:p>
          <w:p w14:paraId="56FADAB2" w14:textId="77777777" w:rsidR="00842AA4" w:rsidRPr="00894303" w:rsidRDefault="00842AA4" w:rsidP="00CA1C27">
            <w:pPr>
              <w:spacing w:line="240" w:lineRule="auto"/>
              <w:jc w:val="center"/>
              <w:rPr>
                <w:rFonts w:ascii="Times New Roman" w:hAnsi="Times New Roman" w:cs="Times New Roman"/>
                <w:sz w:val="14"/>
                <w:szCs w:val="14"/>
              </w:rPr>
            </w:pPr>
          </w:p>
        </w:tc>
        <w:tc>
          <w:tcPr>
            <w:tcW w:w="9360" w:type="dxa"/>
          </w:tcPr>
          <w:p w14:paraId="4CE76179" w14:textId="723DDCD4" w:rsidR="00842AA4" w:rsidRPr="00E66A38" w:rsidRDefault="00842AA4" w:rsidP="00CA1C27">
            <w:pPr>
              <w:rPr>
                <w:rFonts w:ascii="Times New Roman" w:hAnsi="Times New Roman" w:cs="Times New Roman"/>
                <w:color w:val="000000" w:themeColor="text1"/>
                <w:sz w:val="16"/>
                <w:szCs w:val="16"/>
              </w:rPr>
            </w:pPr>
          </w:p>
          <w:p w14:paraId="0F1ED8CB" w14:textId="21B82D32" w:rsidR="001016A1" w:rsidRDefault="004043DB" w:rsidP="001016A1">
            <w:pPr>
              <w:jc w:val="right"/>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2082/0</w:t>
            </w:r>
            <w:r w:rsidR="00D543C9">
              <w:rPr>
                <w:rFonts w:ascii="Times New Roman" w:hAnsi="Times New Roman" w:cs="Times New Roman"/>
                <w:color w:val="000000" w:themeColor="text1"/>
                <w:sz w:val="16"/>
                <w:szCs w:val="16"/>
              </w:rPr>
              <w:t>6</w:t>
            </w:r>
            <w:r w:rsidRPr="00E66A38">
              <w:rPr>
                <w:rFonts w:ascii="Times New Roman" w:hAnsi="Times New Roman" w:cs="Times New Roman"/>
                <w:color w:val="000000" w:themeColor="text1"/>
                <w:sz w:val="16"/>
                <w:szCs w:val="16"/>
              </w:rPr>
              <w:t>/</w:t>
            </w:r>
            <w:r w:rsidR="00D543C9">
              <w:rPr>
                <w:rFonts w:ascii="Times New Roman" w:hAnsi="Times New Roman" w:cs="Times New Roman"/>
                <w:color w:val="000000" w:themeColor="text1"/>
                <w:sz w:val="16"/>
                <w:szCs w:val="16"/>
              </w:rPr>
              <w:t>03</w:t>
            </w:r>
          </w:p>
          <w:p w14:paraId="0E710ACE" w14:textId="77777777" w:rsidR="00D543C9" w:rsidRPr="00E66A38" w:rsidRDefault="00D543C9" w:rsidP="001016A1">
            <w:pPr>
              <w:jc w:val="right"/>
              <w:rPr>
                <w:rFonts w:ascii="Times New Roman" w:hAnsi="Times New Roman" w:cs="Times New Roman"/>
                <w:color w:val="000000" w:themeColor="text1"/>
                <w:sz w:val="16"/>
                <w:szCs w:val="16"/>
              </w:rPr>
            </w:pPr>
          </w:p>
          <w:p w14:paraId="31A0517E" w14:textId="2D6F9B7F" w:rsidR="001016A1" w:rsidRPr="00E66A38" w:rsidRDefault="001016A1" w:rsidP="001016A1">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To</w:t>
            </w:r>
            <w:r w:rsidRPr="00E66A38">
              <w:rPr>
                <w:rFonts w:ascii="Times New Roman" w:hAnsi="Times New Roman" w:cs="Times New Roman"/>
                <w:color w:val="000000" w:themeColor="text1"/>
                <w:sz w:val="16"/>
                <w:szCs w:val="16"/>
              </w:rPr>
              <w:t xml:space="preserve">: Rtr. (Members of RAC Lekhnath 2025-26) </w:t>
            </w:r>
          </w:p>
          <w:p w14:paraId="74C24B79" w14:textId="257EB5B8" w:rsidR="004043DB" w:rsidRPr="00E66A38" w:rsidRDefault="001016A1" w:rsidP="004043DB">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From</w:t>
            </w:r>
            <w:r w:rsidRPr="00E66A38">
              <w:rPr>
                <w:rFonts w:ascii="Times New Roman" w:hAnsi="Times New Roman" w:cs="Times New Roman"/>
                <w:color w:val="000000" w:themeColor="text1"/>
                <w:sz w:val="16"/>
                <w:szCs w:val="16"/>
              </w:rPr>
              <w:t>: Sushant Mani Dahal, Secretary</w:t>
            </w:r>
          </w:p>
          <w:p w14:paraId="2318C495" w14:textId="77777777" w:rsidR="001016A1" w:rsidRPr="00E66A38" w:rsidRDefault="001016A1" w:rsidP="004043DB">
            <w:pPr>
              <w:rPr>
                <w:rFonts w:ascii="Times New Roman" w:hAnsi="Times New Roman" w:cs="Times New Roman"/>
                <w:color w:val="000000" w:themeColor="text1"/>
                <w:sz w:val="16"/>
                <w:szCs w:val="16"/>
              </w:rPr>
            </w:pPr>
          </w:p>
          <w:p w14:paraId="10EEC57A" w14:textId="317A0AC1" w:rsidR="001016A1" w:rsidRPr="00E66A38" w:rsidRDefault="001016A1" w:rsidP="001016A1">
            <w:pPr>
              <w:jc w:val="center"/>
              <w:rPr>
                <w:rFonts w:ascii="Times New Roman" w:hAnsi="Times New Roman" w:cs="Times New Roman"/>
                <w:b/>
                <w:bCs/>
                <w:color w:val="000000" w:themeColor="text1"/>
                <w:sz w:val="16"/>
                <w:szCs w:val="16"/>
              </w:rPr>
            </w:pPr>
            <w:r w:rsidRPr="00E66A38">
              <w:rPr>
                <w:rFonts w:ascii="Times New Roman" w:hAnsi="Times New Roman" w:cs="Times New Roman"/>
                <w:b/>
                <w:bCs/>
                <w:color w:val="000000" w:themeColor="text1"/>
                <w:sz w:val="16"/>
                <w:szCs w:val="16"/>
              </w:rPr>
              <w:t xml:space="preserve">Subject: Invitation to the General </w:t>
            </w:r>
            <w:r w:rsidR="00D543C9">
              <w:rPr>
                <w:rFonts w:ascii="Times New Roman" w:hAnsi="Times New Roman" w:cs="Times New Roman"/>
                <w:b/>
                <w:bCs/>
                <w:color w:val="000000" w:themeColor="text1"/>
                <w:sz w:val="16"/>
                <w:szCs w:val="16"/>
              </w:rPr>
              <w:t>Assembly</w:t>
            </w:r>
            <w:r w:rsidRPr="00E66A38">
              <w:rPr>
                <w:rFonts w:ascii="Times New Roman" w:hAnsi="Times New Roman" w:cs="Times New Roman"/>
                <w:b/>
                <w:bCs/>
                <w:color w:val="000000" w:themeColor="text1"/>
                <w:sz w:val="16"/>
                <w:szCs w:val="16"/>
              </w:rPr>
              <w:t xml:space="preserve"> </w:t>
            </w:r>
            <w:r w:rsidR="00D643C8" w:rsidRPr="00E66A38">
              <w:rPr>
                <w:rFonts w:ascii="Times New Roman" w:hAnsi="Times New Roman" w:cs="Times New Roman"/>
                <w:b/>
                <w:bCs/>
                <w:color w:val="000000" w:themeColor="text1"/>
                <w:sz w:val="16"/>
                <w:szCs w:val="16"/>
              </w:rPr>
              <w:t>| RY 2025-26 |</w:t>
            </w:r>
          </w:p>
          <w:p w14:paraId="1B5C0E02" w14:textId="77777777" w:rsidR="00D643C8" w:rsidRPr="00E66A38" w:rsidRDefault="00D643C8" w:rsidP="00D643C8">
            <w:pPr>
              <w:rPr>
                <w:rFonts w:ascii="Times New Roman" w:hAnsi="Times New Roman" w:cs="Times New Roman"/>
                <w:b/>
                <w:bCs/>
                <w:color w:val="000000" w:themeColor="text1"/>
                <w:sz w:val="16"/>
                <w:szCs w:val="16"/>
              </w:rPr>
            </w:pPr>
          </w:p>
          <w:p w14:paraId="4236F5D7" w14:textId="45C33B03" w:rsidR="00642FAE" w:rsidRPr="00E66A38" w:rsidRDefault="00D643C8" w:rsidP="00D643C8">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Dear Rotaractors [Members of RAC Lekhnath 2025-26]</w:t>
            </w:r>
          </w:p>
          <w:p w14:paraId="5A29C578" w14:textId="6DBBC9DD" w:rsidR="00D643C8" w:rsidRPr="00E66A38" w:rsidRDefault="00D643C8" w:rsidP="00D643C8">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Warm Rotaract Greeting</w:t>
            </w:r>
          </w:p>
          <w:p w14:paraId="13B4C068" w14:textId="77777777" w:rsidR="00642FAE" w:rsidRPr="00E66A38" w:rsidRDefault="00642FAE" w:rsidP="00D643C8">
            <w:pPr>
              <w:rPr>
                <w:rFonts w:ascii="Times New Roman" w:hAnsi="Times New Roman" w:cs="Times New Roman"/>
                <w:color w:val="000000" w:themeColor="text1"/>
                <w:sz w:val="16"/>
                <w:szCs w:val="16"/>
              </w:rPr>
            </w:pPr>
          </w:p>
          <w:p w14:paraId="0BB17C3D" w14:textId="169C5CBE" w:rsidR="00D643C8" w:rsidRPr="00E66A38" w:rsidRDefault="00CD39F1" w:rsidP="00CD39F1">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I am pleased to invite you to attend the </w:t>
            </w:r>
            <w:r w:rsidR="00D543C9" w:rsidRPr="00E66A38">
              <w:rPr>
                <w:rFonts w:ascii="Times New Roman" w:hAnsi="Times New Roman" w:cs="Times New Roman"/>
                <w:b/>
                <w:bCs/>
                <w:color w:val="000000" w:themeColor="text1"/>
                <w:sz w:val="16"/>
                <w:szCs w:val="16"/>
              </w:rPr>
              <w:t xml:space="preserve">General </w:t>
            </w:r>
            <w:r w:rsidR="00D543C9">
              <w:rPr>
                <w:rFonts w:ascii="Times New Roman" w:hAnsi="Times New Roman" w:cs="Times New Roman"/>
                <w:b/>
                <w:bCs/>
                <w:color w:val="000000" w:themeColor="text1"/>
                <w:sz w:val="16"/>
                <w:szCs w:val="16"/>
              </w:rPr>
              <w:t>Assembly</w:t>
            </w:r>
            <w:r w:rsidR="00D543C9" w:rsidRPr="00E66A38">
              <w:rPr>
                <w:rFonts w:ascii="Times New Roman" w:hAnsi="Times New Roman" w:cs="Times New Roman"/>
                <w:color w:val="000000" w:themeColor="text1"/>
                <w:sz w:val="16"/>
                <w:szCs w:val="16"/>
              </w:rPr>
              <w:t xml:space="preserve"> </w:t>
            </w:r>
            <w:r w:rsidRPr="00E66A38">
              <w:rPr>
                <w:rFonts w:ascii="Times New Roman" w:hAnsi="Times New Roman" w:cs="Times New Roman"/>
                <w:color w:val="000000" w:themeColor="text1"/>
                <w:sz w:val="16"/>
                <w:szCs w:val="16"/>
              </w:rPr>
              <w:t>of the Rotaract Club of Lekhnath for the Rotaract Year 2025–26. Your valuable presence, punctuality, and active participation in this meeting will contribute meaningfully to setting the tone for a successful year ahead.</w:t>
            </w:r>
          </w:p>
          <w:p w14:paraId="6DF85273" w14:textId="77777777" w:rsidR="00CD39F1" w:rsidRPr="00E66A38" w:rsidRDefault="00CD39F1" w:rsidP="00CD39F1">
            <w:pPr>
              <w:jc w:val="both"/>
              <w:rPr>
                <w:rFonts w:ascii="Times New Roman" w:hAnsi="Times New Roman" w:cs="Times New Roman"/>
                <w:color w:val="000000" w:themeColor="text1"/>
                <w:sz w:val="16"/>
                <w:szCs w:val="16"/>
              </w:rPr>
            </w:pPr>
          </w:p>
          <w:p w14:paraId="2D73C5DE" w14:textId="29C7E295" w:rsidR="00CD39F1" w:rsidRPr="009146F7" w:rsidRDefault="00CD39F1" w:rsidP="00CD39F1">
            <w:pPr>
              <w:jc w:val="both"/>
              <w:rPr>
                <w:rFonts w:ascii="Times New Roman" w:hAnsi="Times New Roman" w:cs="Times New Roman"/>
                <w:b/>
                <w:bCs/>
                <w:color w:val="000000" w:themeColor="text1"/>
                <w:sz w:val="16"/>
                <w:szCs w:val="16"/>
              </w:rPr>
            </w:pPr>
            <w:r w:rsidRPr="009146F7">
              <w:rPr>
                <w:rFonts w:ascii="Times New Roman" w:hAnsi="Times New Roman" w:cs="Times New Roman"/>
                <w:b/>
                <w:bCs/>
                <w:color w:val="000000" w:themeColor="text1"/>
                <w:sz w:val="16"/>
                <w:szCs w:val="16"/>
              </w:rPr>
              <w:t>Meeting Details:</w:t>
            </w:r>
          </w:p>
          <w:p w14:paraId="77CE8F8F" w14:textId="2BB088BD" w:rsidR="00CD39F1" w:rsidRPr="00E66A38" w:rsidRDefault="00CD39F1" w:rsidP="00CD39F1">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Date:</w:t>
            </w:r>
            <w:r w:rsidR="004C191C" w:rsidRPr="00E66A38">
              <w:rPr>
                <w:rFonts w:ascii="Times New Roman" w:hAnsi="Times New Roman" w:cs="Times New Roman"/>
                <w:color w:val="000000" w:themeColor="text1"/>
                <w:sz w:val="16"/>
                <w:szCs w:val="16"/>
              </w:rPr>
              <w:t xml:space="preserve"> </w:t>
            </w:r>
            <w:r w:rsidR="004140A6">
              <w:rPr>
                <w:rFonts w:ascii="Times New Roman" w:hAnsi="Times New Roman" w:cs="Times New Roman"/>
                <w:color w:val="000000" w:themeColor="text1"/>
                <w:sz w:val="16"/>
                <w:szCs w:val="16"/>
              </w:rPr>
              <w:t>22</w:t>
            </w:r>
            <w:r w:rsidR="004C191C" w:rsidRPr="00E66A38">
              <w:rPr>
                <w:rFonts w:ascii="Times New Roman" w:hAnsi="Times New Roman" w:cs="Times New Roman"/>
                <w:color w:val="000000" w:themeColor="text1"/>
                <w:sz w:val="16"/>
                <w:szCs w:val="16"/>
              </w:rPr>
              <w:t xml:space="preserve"> September 2025 (</w:t>
            </w:r>
            <w:r w:rsidR="004140A6">
              <w:rPr>
                <w:rFonts w:ascii="Times New Roman" w:hAnsi="Times New Roman" w:cs="Times New Roman"/>
                <w:color w:val="000000" w:themeColor="text1"/>
                <w:sz w:val="16"/>
                <w:szCs w:val="16"/>
              </w:rPr>
              <w:t>6</w:t>
            </w:r>
            <w:r w:rsidR="004140A6" w:rsidRPr="004140A6">
              <w:rPr>
                <w:rFonts w:ascii="Times New Roman" w:hAnsi="Times New Roman" w:cs="Times New Roman"/>
                <w:color w:val="000000" w:themeColor="text1"/>
                <w:sz w:val="16"/>
                <w:szCs w:val="16"/>
                <w:vertAlign w:val="superscript"/>
              </w:rPr>
              <w:t>th</w:t>
            </w:r>
            <w:r w:rsidR="004140A6">
              <w:rPr>
                <w:rFonts w:ascii="Times New Roman" w:hAnsi="Times New Roman" w:cs="Times New Roman"/>
                <w:color w:val="000000" w:themeColor="text1"/>
                <w:sz w:val="16"/>
                <w:szCs w:val="16"/>
              </w:rPr>
              <w:t xml:space="preserve"> Ashwin</w:t>
            </w:r>
            <w:r w:rsidR="004C191C" w:rsidRPr="00E66A38">
              <w:rPr>
                <w:rFonts w:ascii="Times New Roman" w:hAnsi="Times New Roman" w:cs="Times New Roman"/>
                <w:color w:val="000000" w:themeColor="text1"/>
                <w:sz w:val="16"/>
                <w:szCs w:val="16"/>
              </w:rPr>
              <w:t xml:space="preserve"> 2082)</w:t>
            </w:r>
          </w:p>
          <w:p w14:paraId="2CAE6032" w14:textId="766D47B0" w:rsidR="004C191C" w:rsidRPr="00E66A38" w:rsidRDefault="004C191C" w:rsidP="00CD39F1">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Time:</w:t>
            </w:r>
            <w:r w:rsidRPr="00E66A38">
              <w:rPr>
                <w:rFonts w:ascii="Times New Roman" w:hAnsi="Times New Roman" w:cs="Times New Roman"/>
                <w:color w:val="000000" w:themeColor="text1"/>
                <w:sz w:val="16"/>
                <w:szCs w:val="16"/>
              </w:rPr>
              <w:t xml:space="preserve"> </w:t>
            </w:r>
            <w:r w:rsidR="00F84A32">
              <w:rPr>
                <w:rFonts w:ascii="Times New Roman" w:hAnsi="Times New Roman" w:cs="Times New Roman"/>
                <w:color w:val="000000" w:themeColor="text1"/>
                <w:sz w:val="16"/>
                <w:szCs w:val="16"/>
              </w:rPr>
              <w:t>4</w:t>
            </w:r>
            <w:r w:rsidR="002A70D0" w:rsidRPr="00E66A38">
              <w:rPr>
                <w:rFonts w:ascii="Times New Roman" w:hAnsi="Times New Roman" w:cs="Times New Roman"/>
                <w:color w:val="000000" w:themeColor="text1"/>
                <w:sz w:val="16"/>
                <w:szCs w:val="16"/>
              </w:rPr>
              <w:t>:00 PM (Sharp)</w:t>
            </w:r>
          </w:p>
          <w:p w14:paraId="71FF77E1" w14:textId="6EFF3855" w:rsidR="002A70D0" w:rsidRPr="00E66A38" w:rsidRDefault="002A70D0" w:rsidP="00CD39F1">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Venue:</w:t>
            </w:r>
            <w:r w:rsidRPr="00E66A38">
              <w:rPr>
                <w:rFonts w:ascii="Times New Roman" w:hAnsi="Times New Roman" w:cs="Times New Roman"/>
                <w:color w:val="000000" w:themeColor="text1"/>
                <w:sz w:val="16"/>
                <w:szCs w:val="16"/>
              </w:rPr>
              <w:t xml:space="preserve"> Seven Wonders Park &amp; Resort, Pokhara-27, Talchowk</w:t>
            </w:r>
          </w:p>
          <w:p w14:paraId="1E4165C1" w14:textId="77777777" w:rsidR="002A70D0" w:rsidRPr="00E66A38" w:rsidRDefault="002A70D0" w:rsidP="002A70D0">
            <w:pPr>
              <w:jc w:val="both"/>
              <w:rPr>
                <w:rFonts w:ascii="Times New Roman" w:hAnsi="Times New Roman" w:cs="Times New Roman"/>
                <w:color w:val="000000" w:themeColor="text1"/>
                <w:sz w:val="16"/>
                <w:szCs w:val="16"/>
              </w:rPr>
            </w:pPr>
          </w:p>
          <w:p w14:paraId="1840EE67" w14:textId="340AD3DF" w:rsidR="004875BB" w:rsidRPr="009146F7" w:rsidRDefault="004875BB" w:rsidP="002A70D0">
            <w:pPr>
              <w:jc w:val="both"/>
              <w:rPr>
                <w:rFonts w:ascii="Times New Roman" w:hAnsi="Times New Roman" w:cs="Times New Roman"/>
                <w:b/>
                <w:bCs/>
                <w:color w:val="000000" w:themeColor="text1"/>
                <w:sz w:val="16"/>
                <w:szCs w:val="16"/>
              </w:rPr>
            </w:pPr>
            <w:r w:rsidRPr="009146F7">
              <w:rPr>
                <w:rFonts w:ascii="Times New Roman" w:hAnsi="Times New Roman" w:cs="Times New Roman"/>
                <w:b/>
                <w:bCs/>
                <w:color w:val="000000" w:themeColor="text1"/>
                <w:sz w:val="16"/>
                <w:szCs w:val="16"/>
              </w:rPr>
              <w:t>Meeting Schedule:</w:t>
            </w:r>
          </w:p>
          <w:p w14:paraId="1F582782" w14:textId="238C0CF6" w:rsidR="004875BB" w:rsidRPr="00E66A38" w:rsidRDefault="004875BB"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Welcome by: President</w:t>
            </w:r>
          </w:p>
          <w:p w14:paraId="74D41B0D" w14:textId="668926FF" w:rsidR="004875BB" w:rsidRPr="00E66A38" w:rsidRDefault="00455AE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Start the Meeting by: Sergeant-at-Arms</w:t>
            </w:r>
          </w:p>
          <w:p w14:paraId="7E3994E3" w14:textId="1CD56BE9" w:rsidR="00455AEA" w:rsidRPr="00E66A38" w:rsidRDefault="00455AE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Invocation: National Anthem</w:t>
            </w:r>
            <w:r w:rsidR="00BB1576">
              <w:rPr>
                <w:rFonts w:ascii="Times New Roman" w:hAnsi="Times New Roman" w:cs="Times New Roman"/>
                <w:color w:val="000000" w:themeColor="text1"/>
                <w:sz w:val="16"/>
                <w:szCs w:val="16"/>
              </w:rPr>
              <w:t>,</w:t>
            </w:r>
            <w:r w:rsidR="00D543C9">
              <w:rPr>
                <w:rFonts w:ascii="Times New Roman" w:hAnsi="Times New Roman" w:cs="Times New Roman"/>
                <w:color w:val="000000" w:themeColor="text1"/>
                <w:sz w:val="16"/>
                <w:szCs w:val="16"/>
              </w:rPr>
              <w:t xml:space="preserve"> </w:t>
            </w:r>
            <w:r w:rsidR="0055465B">
              <w:rPr>
                <w:rFonts w:ascii="Times New Roman" w:hAnsi="Times New Roman" w:cs="Times New Roman"/>
                <w:color w:val="000000" w:themeColor="text1"/>
                <w:sz w:val="16"/>
                <w:szCs w:val="16"/>
              </w:rPr>
              <w:t>World Peace</w:t>
            </w:r>
          </w:p>
          <w:p w14:paraId="0F1825EA" w14:textId="4F499924" w:rsidR="00455AEA" w:rsidRPr="00E66A38" w:rsidRDefault="00455AE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Welcome to Guests &amp; Visitors</w:t>
            </w:r>
          </w:p>
          <w:p w14:paraId="02C9F949" w14:textId="43C7064C" w:rsidR="00455AEA" w:rsidRPr="00E66A38" w:rsidRDefault="00043B3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Apologies Shared: Absent Members</w:t>
            </w:r>
          </w:p>
          <w:p w14:paraId="1BA9BD3B" w14:textId="250FCB43" w:rsidR="00043B3A" w:rsidRPr="00E66A38" w:rsidRDefault="00043B3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Happy &amp; Sad Moments</w:t>
            </w:r>
          </w:p>
          <w:p w14:paraId="0C1534D5" w14:textId="21ACD82A" w:rsidR="00043B3A" w:rsidRPr="00E66A38" w:rsidRDefault="00043B3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Confirmation of Previous Minute</w:t>
            </w:r>
          </w:p>
          <w:p w14:paraId="0B179011" w14:textId="77777777" w:rsidR="00043B3A" w:rsidRPr="00E66A38" w:rsidRDefault="00043B3A" w:rsidP="004875BB">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Reporting by Secretary: </w:t>
            </w:r>
          </w:p>
          <w:p w14:paraId="192B54C5" w14:textId="51424269" w:rsidR="00043B3A" w:rsidRPr="00E66A38" w:rsidRDefault="00043B3A" w:rsidP="00043B3A">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District / Other Club News</w:t>
            </w:r>
          </w:p>
          <w:p w14:paraId="29753C95" w14:textId="7CB6C92E" w:rsidR="00043B3A" w:rsidRPr="00E66A38" w:rsidRDefault="00642FAE" w:rsidP="00043B3A">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Activities</w:t>
            </w:r>
          </w:p>
          <w:p w14:paraId="6632D306" w14:textId="70D25162" w:rsidR="00642FAE" w:rsidRPr="00E66A38" w:rsidRDefault="00642FAE" w:rsidP="00043B3A">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Business:</w:t>
            </w:r>
          </w:p>
          <w:p w14:paraId="3DB6A7CA" w14:textId="626E04CB" w:rsidR="00642FAE" w:rsidRPr="00E66A38" w:rsidRDefault="00526ECE" w:rsidP="00642FAE">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Approval of Previous Meeting Minutes</w:t>
            </w:r>
          </w:p>
          <w:p w14:paraId="351ED8D4" w14:textId="2D341B25" w:rsidR="006E0C58" w:rsidRPr="00E66A38" w:rsidRDefault="000B12F0" w:rsidP="00642FAE">
            <w:pPr>
              <w:pStyle w:val="ListParagraph"/>
              <w:numPr>
                <w:ilvl w:val="0"/>
                <w:numId w:val="6"/>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About Present Elect for Rotaract Year 2026-27</w:t>
            </w:r>
          </w:p>
          <w:p w14:paraId="50C2E365" w14:textId="1AB88C36" w:rsidR="00642FAE" w:rsidRDefault="00E66A38" w:rsidP="006E0C5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Floor to Guest (if any)</w:t>
            </w:r>
          </w:p>
          <w:p w14:paraId="09EEACD5" w14:textId="346D5AF7" w:rsidR="00E16FF5" w:rsidRPr="00E66A38" w:rsidRDefault="00E16FF5" w:rsidP="006E0C58">
            <w:pPr>
              <w:pStyle w:val="ListParagraph"/>
              <w:numPr>
                <w:ilvl w:val="0"/>
                <w:numId w:val="8"/>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Zero Hour</w:t>
            </w:r>
          </w:p>
          <w:p w14:paraId="605D1E30" w14:textId="65D33356" w:rsidR="00E66A38" w:rsidRPr="00E66A38" w:rsidRDefault="00E66A38" w:rsidP="006E0C5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Attendance and Finance Report by Sergeant-at-Arms</w:t>
            </w:r>
          </w:p>
          <w:p w14:paraId="25E4EF75" w14:textId="5F4FF834" w:rsidR="00E66A38" w:rsidRPr="00E66A38" w:rsidRDefault="00E66A38" w:rsidP="006E0C5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Recitation of 4-Way Test</w:t>
            </w:r>
          </w:p>
          <w:p w14:paraId="65330345" w14:textId="16A5717D" w:rsidR="00E66A38" w:rsidRPr="00E66A38" w:rsidRDefault="00E66A38" w:rsidP="006E0C5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Adjournment of the Meeting by: Club President</w:t>
            </w:r>
          </w:p>
          <w:p w14:paraId="060AE605" w14:textId="687E7EFB" w:rsidR="00CD39F1" w:rsidRDefault="00E66A38" w:rsidP="00CD39F1">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0" behindDoc="0" locked="0" layoutInCell="1" allowOverlap="1" wp14:anchorId="3F3CB8D6" wp14:editId="73740A56">
                  <wp:simplePos x="0" y="0"/>
                  <wp:positionH relativeFrom="column">
                    <wp:posOffset>4551680</wp:posOffset>
                  </wp:positionH>
                  <wp:positionV relativeFrom="paragraph">
                    <wp:posOffset>132715</wp:posOffset>
                  </wp:positionV>
                  <wp:extent cx="1100427" cy="760730"/>
                  <wp:effectExtent l="0" t="0" r="508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0427" cy="760730"/>
                          </a:xfrm>
                          <a:prstGeom prst="rect">
                            <a:avLst/>
                          </a:prstGeom>
                        </pic:spPr>
                      </pic:pic>
                    </a:graphicData>
                  </a:graphic>
                  <wp14:sizeRelH relativeFrom="margin">
                    <wp14:pctWidth>0</wp14:pctWidth>
                  </wp14:sizeRelH>
                  <wp14:sizeRelV relativeFrom="margin">
                    <wp14:pctHeight>0</wp14:pctHeight>
                  </wp14:sizeRelV>
                </wp:anchor>
              </w:drawing>
            </w:r>
          </w:p>
          <w:p w14:paraId="51865622" w14:textId="57DA43EA" w:rsidR="00E66A38" w:rsidRDefault="008A7C48" w:rsidP="00CD39F1">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1" behindDoc="0" locked="0" layoutInCell="1" allowOverlap="1" wp14:anchorId="10B69064" wp14:editId="2FABEA22">
                  <wp:simplePos x="0" y="0"/>
                  <wp:positionH relativeFrom="column">
                    <wp:posOffset>983827</wp:posOffset>
                  </wp:positionH>
                  <wp:positionV relativeFrom="paragraph">
                    <wp:posOffset>6690</wp:posOffset>
                  </wp:positionV>
                  <wp:extent cx="1001231" cy="1139417"/>
                  <wp:effectExtent l="95250" t="95250" r="104140" b="99060"/>
                  <wp:wrapNone/>
                  <wp:docPr id="3" name="Picture 3" descr="A logo with a bird and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bird and a branch&#10;&#10;AI-generated content may be incorrect."/>
                          <pic:cNvPicPr/>
                        </pic:nvPicPr>
                        <pic:blipFill>
                          <a:blip r:embed="rId12" cstate="print">
                            <a:grayscl/>
                            <a:extLst>
                              <a:ext uri="{28A0092B-C50C-407E-A947-70E740481C1C}">
                                <a14:useLocalDpi xmlns:a14="http://schemas.microsoft.com/office/drawing/2010/main" val="0"/>
                              </a:ext>
                            </a:extLst>
                          </a:blip>
                          <a:stretch>
                            <a:fillRect/>
                          </a:stretch>
                        </pic:blipFill>
                        <pic:spPr>
                          <a:xfrm rot="20979164">
                            <a:off x="0" y="0"/>
                            <a:ext cx="1001231" cy="1139417"/>
                          </a:xfrm>
                          <a:prstGeom prst="rect">
                            <a:avLst/>
                          </a:prstGeom>
                        </pic:spPr>
                      </pic:pic>
                    </a:graphicData>
                  </a:graphic>
                  <wp14:sizeRelH relativeFrom="page">
                    <wp14:pctWidth>0</wp14:pctWidth>
                  </wp14:sizeRelH>
                  <wp14:sizeRelV relativeFrom="page">
                    <wp14:pctHeight>0</wp14:pctHeight>
                  </wp14:sizeRelV>
                </wp:anchor>
              </w:drawing>
            </w:r>
          </w:p>
          <w:p w14:paraId="7739F9EA" w14:textId="089B9E21" w:rsidR="00E66A38" w:rsidRDefault="00E66A38" w:rsidP="00CD39F1">
            <w:pPr>
              <w:jc w:val="both"/>
              <w:rPr>
                <w:rFonts w:ascii="Times New Roman" w:hAnsi="Times New Roman" w:cs="Times New Roman"/>
                <w:color w:val="000000" w:themeColor="text1"/>
                <w:sz w:val="16"/>
                <w:szCs w:val="16"/>
              </w:rPr>
            </w:pPr>
          </w:p>
          <w:p w14:paraId="4D22E61B" w14:textId="77777777" w:rsidR="00E66A38" w:rsidRDefault="00E66A38" w:rsidP="00CD39F1">
            <w:pPr>
              <w:jc w:val="both"/>
              <w:rPr>
                <w:rFonts w:ascii="Times New Roman" w:hAnsi="Times New Roman" w:cs="Times New Roman"/>
                <w:color w:val="000000" w:themeColor="text1"/>
                <w:sz w:val="16"/>
                <w:szCs w:val="16"/>
              </w:rPr>
            </w:pPr>
          </w:p>
          <w:p w14:paraId="62DFBD6E" w14:textId="591E94B7" w:rsidR="00E66A38" w:rsidRDefault="00E66A38" w:rsidP="00E66A38">
            <w:pPr>
              <w:tabs>
                <w:tab w:val="left" w:pos="4900"/>
              </w:tabs>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
            </w:r>
          </w:p>
          <w:p w14:paraId="67595D88" w14:textId="77777777" w:rsidR="00E66A38" w:rsidRDefault="00E66A38" w:rsidP="00E66A38">
            <w:pPr>
              <w:jc w:val="right"/>
              <w:rPr>
                <w:rFonts w:ascii="Times New Roman" w:hAnsi="Times New Roman" w:cs="Times New Roman"/>
                <w:color w:val="000000" w:themeColor="text1"/>
                <w:sz w:val="16"/>
                <w:szCs w:val="16"/>
              </w:rPr>
            </w:pPr>
          </w:p>
          <w:p w14:paraId="68A380B3" w14:textId="77777777" w:rsidR="00E66A38" w:rsidRDefault="00E66A38" w:rsidP="00E66A38">
            <w:pPr>
              <w:jc w:val="right"/>
              <w:rPr>
                <w:rFonts w:ascii="Times New Roman" w:hAnsi="Times New Roman" w:cs="Times New Roman"/>
                <w:color w:val="000000" w:themeColor="text1"/>
                <w:sz w:val="16"/>
                <w:szCs w:val="16"/>
              </w:rPr>
            </w:pPr>
          </w:p>
          <w:p w14:paraId="049B278F" w14:textId="6A6610E8" w:rsidR="00E66A38" w:rsidRDefault="00E66A38" w:rsidP="00E66A3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Rtr. Sushant Mani Dahal</w:t>
            </w:r>
          </w:p>
          <w:p w14:paraId="59D504E4" w14:textId="77777777" w:rsidR="00E66A38" w:rsidRDefault="00E66A38" w:rsidP="00E66A3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Club Secretary [RY 2025-26]</w:t>
            </w:r>
          </w:p>
          <w:p w14:paraId="70A4C949" w14:textId="66B22E2E" w:rsidR="00E66A38" w:rsidRPr="00E66A38" w:rsidRDefault="00E66A38" w:rsidP="00E66A3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Rotaract Club of Lekhnath</w:t>
            </w:r>
          </w:p>
        </w:tc>
      </w:tr>
    </w:tbl>
    <w:p w14:paraId="001E5BA0" w14:textId="77777777" w:rsidR="00894303" w:rsidRDefault="00894303" w:rsidP="00842AA4">
      <w:pPr>
        <w:rPr>
          <w:rFonts w:ascii="Times New Roman" w:hAnsi="Times New Roman" w:cs="Times New Roman"/>
        </w:rPr>
      </w:pPr>
    </w:p>
    <w:p w14:paraId="5D6ADA47" w14:textId="77777777" w:rsidR="009C5FA0" w:rsidRDefault="009C5FA0" w:rsidP="00842AA4">
      <w:pPr>
        <w:rPr>
          <w:rFonts w:ascii="Times New Roman" w:hAnsi="Times New Roman" w:cs="Times New Roman"/>
        </w:rPr>
      </w:pPr>
    </w:p>
    <w:p w14:paraId="0C2161CA" w14:textId="77777777" w:rsidR="009C5FA0" w:rsidRDefault="009C5FA0" w:rsidP="00842AA4">
      <w:pPr>
        <w:rPr>
          <w:rFonts w:ascii="Times New Roman" w:hAnsi="Times New Roman" w:cs="Times New Roman"/>
        </w:rPr>
      </w:pPr>
    </w:p>
    <w:p w14:paraId="368A7E11" w14:textId="77777777" w:rsidR="009C5FA0" w:rsidRPr="00894303" w:rsidRDefault="009C5FA0" w:rsidP="009C5FA0">
      <w:pPr>
        <w:rPr>
          <w:rFonts w:ascii="Times New Roman" w:hAnsi="Times New Roman" w:cs="Times New Roman"/>
        </w:rPr>
      </w:pPr>
    </w:p>
    <w:p w14:paraId="7A1318C1" w14:textId="77777777" w:rsidR="009C5FA0" w:rsidRPr="00894303" w:rsidRDefault="009C5FA0" w:rsidP="009C5FA0">
      <w:pPr>
        <w:rPr>
          <w:rFonts w:ascii="Times New Roman" w:hAnsi="Times New Roman" w:cs="Times New Roman"/>
          <w:sz w:val="8"/>
          <w:szCs w:val="8"/>
        </w:rPr>
      </w:pPr>
    </w:p>
    <w:tbl>
      <w:tblPr>
        <w:tblW w:w="12030" w:type="dxa"/>
        <w:tblInd w:w="-720" w:type="dxa"/>
        <w:tblBorders>
          <w:top w:val="single" w:sz="24" w:space="0" w:color="0000FF"/>
          <w:left w:val="single" w:sz="24" w:space="0" w:color="0000FF"/>
          <w:bottom w:val="single" w:sz="24" w:space="0" w:color="0000FF"/>
          <w:insideH w:val="single" w:sz="24" w:space="0" w:color="0000FF"/>
          <w:insideV w:val="single" w:sz="24" w:space="0" w:color="0000FF"/>
        </w:tblBorders>
        <w:tblLayout w:type="fixed"/>
        <w:tblCellMar>
          <w:left w:w="288" w:type="dxa"/>
          <w:right w:w="288" w:type="dxa"/>
        </w:tblCellMar>
        <w:tblLook w:val="0600" w:firstRow="0" w:lastRow="0" w:firstColumn="0" w:lastColumn="0" w:noHBand="1" w:noVBand="1"/>
      </w:tblPr>
      <w:tblGrid>
        <w:gridCol w:w="2670"/>
        <w:gridCol w:w="9360"/>
      </w:tblGrid>
      <w:tr w:rsidR="009C5FA0" w:rsidRPr="00894303" w14:paraId="7311BFBE" w14:textId="77777777" w:rsidTr="00CA1C27">
        <w:trPr>
          <w:trHeight w:val="11757"/>
        </w:trPr>
        <w:tc>
          <w:tcPr>
            <w:tcW w:w="2670" w:type="dxa"/>
            <w:tcBorders>
              <w:left w:val="nil"/>
            </w:tcBorders>
          </w:tcPr>
          <w:p w14:paraId="49A9A85D" w14:textId="77777777" w:rsidR="009C5FA0" w:rsidRPr="00894303" w:rsidRDefault="009C5FA0" w:rsidP="00CA1C27">
            <w:pPr>
              <w:spacing w:before="100" w:beforeAutospacing="1" w:line="240" w:lineRule="auto"/>
              <w:jc w:val="center"/>
              <w:rPr>
                <w:rFonts w:ascii="Times New Roman" w:hAnsi="Times New Roman" w:cs="Times New Roman"/>
                <w:b/>
                <w:bCs/>
                <w:color w:val="0070C0"/>
                <w:sz w:val="14"/>
                <w:szCs w:val="14"/>
              </w:rPr>
            </w:pPr>
          </w:p>
          <w:p w14:paraId="0CACC231" w14:textId="77777777" w:rsidR="009C5FA0" w:rsidRPr="007A0216" w:rsidRDefault="009C5FA0" w:rsidP="00CA1C27">
            <w:pPr>
              <w:spacing w:before="100" w:beforeAutospacing="1"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Kamal Gautam</w:t>
            </w:r>
          </w:p>
          <w:p w14:paraId="5AA2937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President</w:t>
            </w:r>
          </w:p>
          <w:p w14:paraId="29FF0E06"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8C9C9F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Sarbindra Neupane</w:t>
            </w:r>
          </w:p>
          <w:p w14:paraId="3055845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IPP</w:t>
            </w:r>
          </w:p>
          <w:p w14:paraId="5BC1AF6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072E10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Saroj Subedi</w:t>
            </w:r>
          </w:p>
          <w:p w14:paraId="4230995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 President</w:t>
            </w:r>
          </w:p>
          <w:p w14:paraId="5D78AFB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9F925D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Abiral Bhandari</w:t>
            </w:r>
          </w:p>
          <w:p w14:paraId="662E863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Vice-President</w:t>
            </w:r>
          </w:p>
          <w:p w14:paraId="21DF103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57D147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Sushant Mani Dahal</w:t>
            </w:r>
          </w:p>
          <w:p w14:paraId="2A8641C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Secretary</w:t>
            </w:r>
          </w:p>
          <w:p w14:paraId="7B96BD3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0E506B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Swachchhanda Atreya</w:t>
            </w:r>
          </w:p>
          <w:p w14:paraId="4D3ECB4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Secretary</w:t>
            </w:r>
          </w:p>
          <w:p w14:paraId="7D09633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C3041E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Ramesh Subedi</w:t>
            </w:r>
          </w:p>
          <w:p w14:paraId="125DC7D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Treasurer</w:t>
            </w:r>
          </w:p>
          <w:p w14:paraId="32C83323"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55E89C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Nilesh Dhewaju</w:t>
            </w:r>
          </w:p>
          <w:p w14:paraId="56D761E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Treasurer</w:t>
            </w:r>
          </w:p>
          <w:p w14:paraId="1FD34B2F"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7F81E5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Nabin Adhikari</w:t>
            </w:r>
          </w:p>
          <w:p w14:paraId="54B1E34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Segeant at Arms</w:t>
            </w:r>
          </w:p>
          <w:p w14:paraId="4767E5B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7E3902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Prabhab Tiwari</w:t>
            </w:r>
          </w:p>
          <w:p w14:paraId="701E856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Editor</w:t>
            </w:r>
          </w:p>
          <w:p w14:paraId="5DF1B5A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1CD1FE9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Ashok Dhakal</w:t>
            </w:r>
          </w:p>
          <w:p w14:paraId="3F21A30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Media Co-Ordinator</w:t>
            </w:r>
          </w:p>
          <w:p w14:paraId="087917A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88CDA5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Mira Poudel</w:t>
            </w:r>
          </w:p>
          <w:p w14:paraId="3EA083A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Rotary Youth Contact Leader</w:t>
            </w:r>
          </w:p>
          <w:p w14:paraId="2EE6C3C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5F09E26"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Shova KC</w:t>
            </w:r>
          </w:p>
          <w:p w14:paraId="5AF00C3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Rotaract Learning Facilitator</w:t>
            </w:r>
          </w:p>
          <w:p w14:paraId="46128AB4"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05FEF9C"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Binayak Subedi</w:t>
            </w:r>
          </w:p>
          <w:p w14:paraId="0B7813C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Sport Co-Ordinator</w:t>
            </w:r>
          </w:p>
          <w:p w14:paraId="189CA16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BE89E8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Umesh Bhattarai</w:t>
            </w:r>
          </w:p>
          <w:p w14:paraId="3617283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Administration Chair</w:t>
            </w:r>
          </w:p>
          <w:p w14:paraId="316DB6A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9049F6C"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Koirala</w:t>
            </w:r>
          </w:p>
          <w:p w14:paraId="2164D70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Professional Development Chair</w:t>
            </w:r>
          </w:p>
          <w:p w14:paraId="349973B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DF832D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Pranjal Poudel</w:t>
            </w:r>
          </w:p>
          <w:p w14:paraId="35C2CD9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International Service Chair</w:t>
            </w:r>
          </w:p>
          <w:p w14:paraId="0D55633C"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1FCCBEA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Deuja</w:t>
            </w:r>
          </w:p>
          <w:p w14:paraId="0CBBD07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Service Chair Project</w:t>
            </w:r>
          </w:p>
          <w:p w14:paraId="1C38072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C76E199"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Ritika Subedi</w:t>
            </w:r>
          </w:p>
          <w:p w14:paraId="67B9652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TRF Chiar</w:t>
            </w:r>
          </w:p>
          <w:p w14:paraId="4E6B4AD6"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522C54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Bipana Poudel</w:t>
            </w:r>
          </w:p>
          <w:p w14:paraId="21F68D2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Public Image Chair</w:t>
            </w:r>
          </w:p>
          <w:p w14:paraId="0A920E0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02FE10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Santosh Dhakal</w:t>
            </w:r>
          </w:p>
          <w:p w14:paraId="67D7B66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Membership Chair</w:t>
            </w:r>
          </w:p>
          <w:p w14:paraId="597CB154" w14:textId="77777777" w:rsidR="009C5FA0" w:rsidRPr="00894303" w:rsidRDefault="009C5FA0" w:rsidP="00CA1C27">
            <w:pPr>
              <w:spacing w:line="240" w:lineRule="auto"/>
              <w:jc w:val="center"/>
              <w:rPr>
                <w:rFonts w:ascii="Times New Roman" w:hAnsi="Times New Roman" w:cs="Times New Roman"/>
                <w:b/>
                <w:bCs/>
                <w:color w:val="0070C0"/>
                <w:sz w:val="15"/>
                <w:szCs w:val="15"/>
              </w:rPr>
            </w:pPr>
          </w:p>
          <w:p w14:paraId="1FABDAA7" w14:textId="77777777" w:rsidR="009C5FA0" w:rsidRPr="00894303" w:rsidRDefault="009C5FA0" w:rsidP="00CA1C27">
            <w:pPr>
              <w:spacing w:line="240" w:lineRule="auto"/>
              <w:jc w:val="center"/>
              <w:rPr>
                <w:rFonts w:ascii="Times New Roman" w:hAnsi="Times New Roman" w:cs="Times New Roman"/>
                <w:sz w:val="14"/>
                <w:szCs w:val="14"/>
              </w:rPr>
            </w:pPr>
          </w:p>
        </w:tc>
        <w:tc>
          <w:tcPr>
            <w:tcW w:w="9360" w:type="dxa"/>
          </w:tcPr>
          <w:p w14:paraId="10303A7A" w14:textId="77777777" w:rsidR="008A7C48" w:rsidRDefault="008A7C48" w:rsidP="008A7C48">
            <w:pPr>
              <w:jc w:val="right"/>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2082/0</w:t>
            </w:r>
            <w:r>
              <w:rPr>
                <w:rFonts w:ascii="Times New Roman" w:hAnsi="Times New Roman" w:cs="Times New Roman"/>
                <w:color w:val="000000" w:themeColor="text1"/>
                <w:sz w:val="16"/>
                <w:szCs w:val="16"/>
              </w:rPr>
              <w:t>6</w:t>
            </w:r>
            <w:r w:rsidRPr="00E66A38">
              <w:rPr>
                <w:rFonts w:ascii="Times New Roman" w:hAnsi="Times New Roman" w:cs="Times New Roman"/>
                <w:color w:val="000000" w:themeColor="text1"/>
                <w:sz w:val="16"/>
                <w:szCs w:val="16"/>
              </w:rPr>
              <w:t>/</w:t>
            </w:r>
            <w:r>
              <w:rPr>
                <w:rFonts w:ascii="Times New Roman" w:hAnsi="Times New Roman" w:cs="Times New Roman"/>
                <w:color w:val="000000" w:themeColor="text1"/>
                <w:sz w:val="16"/>
                <w:szCs w:val="16"/>
              </w:rPr>
              <w:t>03</w:t>
            </w:r>
          </w:p>
          <w:p w14:paraId="25401272" w14:textId="77777777" w:rsidR="008A7C48" w:rsidRPr="00E66A38" w:rsidRDefault="008A7C48" w:rsidP="008A7C48">
            <w:pPr>
              <w:jc w:val="right"/>
              <w:rPr>
                <w:rFonts w:ascii="Times New Roman" w:hAnsi="Times New Roman" w:cs="Times New Roman"/>
                <w:color w:val="000000" w:themeColor="text1"/>
                <w:sz w:val="16"/>
                <w:szCs w:val="16"/>
              </w:rPr>
            </w:pPr>
          </w:p>
          <w:p w14:paraId="261054C4" w14:textId="77777777" w:rsidR="008A7C48" w:rsidRPr="00E66A38" w:rsidRDefault="008A7C48" w:rsidP="008A7C48">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To</w:t>
            </w:r>
            <w:r w:rsidRPr="00E66A38">
              <w:rPr>
                <w:rFonts w:ascii="Times New Roman" w:hAnsi="Times New Roman" w:cs="Times New Roman"/>
                <w:color w:val="000000" w:themeColor="text1"/>
                <w:sz w:val="16"/>
                <w:szCs w:val="16"/>
              </w:rPr>
              <w:t xml:space="preserve">: Rtr. (Members of RAC Lekhnath 2025-26) </w:t>
            </w:r>
          </w:p>
          <w:p w14:paraId="5B90A344" w14:textId="77777777" w:rsidR="008A7C48" w:rsidRPr="00E66A38" w:rsidRDefault="008A7C48" w:rsidP="008A7C48">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From</w:t>
            </w:r>
            <w:r w:rsidRPr="00E66A38">
              <w:rPr>
                <w:rFonts w:ascii="Times New Roman" w:hAnsi="Times New Roman" w:cs="Times New Roman"/>
                <w:color w:val="000000" w:themeColor="text1"/>
                <w:sz w:val="16"/>
                <w:szCs w:val="16"/>
              </w:rPr>
              <w:t>: Sushant Mani Dahal, Secretary</w:t>
            </w:r>
          </w:p>
          <w:p w14:paraId="56D44D28" w14:textId="77777777" w:rsidR="008A7C48" w:rsidRPr="00E66A38" w:rsidRDefault="008A7C48" w:rsidP="008A7C48">
            <w:pPr>
              <w:rPr>
                <w:rFonts w:ascii="Times New Roman" w:hAnsi="Times New Roman" w:cs="Times New Roman"/>
                <w:color w:val="000000" w:themeColor="text1"/>
                <w:sz w:val="16"/>
                <w:szCs w:val="16"/>
              </w:rPr>
            </w:pPr>
          </w:p>
          <w:p w14:paraId="29A0CF20" w14:textId="77777777" w:rsidR="008A7C48" w:rsidRPr="00E66A38" w:rsidRDefault="008A7C48" w:rsidP="008A7C48">
            <w:pPr>
              <w:jc w:val="center"/>
              <w:rPr>
                <w:rFonts w:ascii="Times New Roman" w:hAnsi="Times New Roman" w:cs="Times New Roman"/>
                <w:b/>
                <w:bCs/>
                <w:color w:val="000000" w:themeColor="text1"/>
                <w:sz w:val="16"/>
                <w:szCs w:val="16"/>
              </w:rPr>
            </w:pPr>
            <w:r w:rsidRPr="00E66A38">
              <w:rPr>
                <w:rFonts w:ascii="Times New Roman" w:hAnsi="Times New Roman" w:cs="Times New Roman"/>
                <w:b/>
                <w:bCs/>
                <w:color w:val="000000" w:themeColor="text1"/>
                <w:sz w:val="16"/>
                <w:szCs w:val="16"/>
              </w:rPr>
              <w:t xml:space="preserve">Subject: Invitation to the General </w:t>
            </w:r>
            <w:r>
              <w:rPr>
                <w:rFonts w:ascii="Times New Roman" w:hAnsi="Times New Roman" w:cs="Times New Roman"/>
                <w:b/>
                <w:bCs/>
                <w:color w:val="000000" w:themeColor="text1"/>
                <w:sz w:val="16"/>
                <w:szCs w:val="16"/>
              </w:rPr>
              <w:t>Assembly</w:t>
            </w:r>
            <w:r w:rsidRPr="00E66A38">
              <w:rPr>
                <w:rFonts w:ascii="Times New Roman" w:hAnsi="Times New Roman" w:cs="Times New Roman"/>
                <w:b/>
                <w:bCs/>
                <w:color w:val="000000" w:themeColor="text1"/>
                <w:sz w:val="16"/>
                <w:szCs w:val="16"/>
              </w:rPr>
              <w:t xml:space="preserve"> | RY 2025-26 |</w:t>
            </w:r>
          </w:p>
          <w:p w14:paraId="1936BF11" w14:textId="77777777" w:rsidR="008A7C48" w:rsidRPr="00E66A38" w:rsidRDefault="008A7C48" w:rsidP="008A7C48">
            <w:pPr>
              <w:rPr>
                <w:rFonts w:ascii="Times New Roman" w:hAnsi="Times New Roman" w:cs="Times New Roman"/>
                <w:b/>
                <w:bCs/>
                <w:color w:val="000000" w:themeColor="text1"/>
                <w:sz w:val="16"/>
                <w:szCs w:val="16"/>
              </w:rPr>
            </w:pPr>
          </w:p>
          <w:p w14:paraId="644CAABE" w14:textId="77777777" w:rsidR="008A7C48" w:rsidRPr="00E66A38" w:rsidRDefault="008A7C48" w:rsidP="008A7C48">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Dear Rotaractors [Members of RAC Lekhnath 2025-26]</w:t>
            </w:r>
          </w:p>
          <w:p w14:paraId="6C3F245F" w14:textId="77777777" w:rsidR="008A7C48" w:rsidRPr="00E66A38" w:rsidRDefault="008A7C48" w:rsidP="008A7C48">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Warm Rotaract Greeting</w:t>
            </w:r>
          </w:p>
          <w:p w14:paraId="4D633930" w14:textId="77777777" w:rsidR="008A7C48" w:rsidRPr="00E66A38" w:rsidRDefault="008A7C48" w:rsidP="008A7C48">
            <w:pPr>
              <w:rPr>
                <w:rFonts w:ascii="Times New Roman" w:hAnsi="Times New Roman" w:cs="Times New Roman"/>
                <w:color w:val="000000" w:themeColor="text1"/>
                <w:sz w:val="16"/>
                <w:szCs w:val="16"/>
              </w:rPr>
            </w:pPr>
          </w:p>
          <w:p w14:paraId="7295B6D5" w14:textId="77777777" w:rsidR="008A7C48" w:rsidRPr="00E66A38" w:rsidRDefault="008A7C48" w:rsidP="008A7C48">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I am pleased to invite you to attend the </w:t>
            </w:r>
            <w:r w:rsidRPr="00E66A38">
              <w:rPr>
                <w:rFonts w:ascii="Times New Roman" w:hAnsi="Times New Roman" w:cs="Times New Roman"/>
                <w:b/>
                <w:bCs/>
                <w:color w:val="000000" w:themeColor="text1"/>
                <w:sz w:val="16"/>
                <w:szCs w:val="16"/>
              </w:rPr>
              <w:t xml:space="preserve">General </w:t>
            </w:r>
            <w:r>
              <w:rPr>
                <w:rFonts w:ascii="Times New Roman" w:hAnsi="Times New Roman" w:cs="Times New Roman"/>
                <w:b/>
                <w:bCs/>
                <w:color w:val="000000" w:themeColor="text1"/>
                <w:sz w:val="16"/>
                <w:szCs w:val="16"/>
              </w:rPr>
              <w:t>Assembly</w:t>
            </w:r>
            <w:r w:rsidRPr="00E66A38">
              <w:rPr>
                <w:rFonts w:ascii="Times New Roman" w:hAnsi="Times New Roman" w:cs="Times New Roman"/>
                <w:color w:val="000000" w:themeColor="text1"/>
                <w:sz w:val="16"/>
                <w:szCs w:val="16"/>
              </w:rPr>
              <w:t xml:space="preserve"> of the Rotaract Club of Lekhnath for the Rotaract Year 2025–26. Your valuable presence, punctuality, and active participation in this meeting will contribute meaningfully to setting the tone for a successful year ahead.</w:t>
            </w:r>
          </w:p>
          <w:p w14:paraId="749405C2" w14:textId="77777777" w:rsidR="008A7C48" w:rsidRPr="00E66A38" w:rsidRDefault="008A7C48" w:rsidP="008A7C48">
            <w:pPr>
              <w:jc w:val="both"/>
              <w:rPr>
                <w:rFonts w:ascii="Times New Roman" w:hAnsi="Times New Roman" w:cs="Times New Roman"/>
                <w:color w:val="000000" w:themeColor="text1"/>
                <w:sz w:val="16"/>
                <w:szCs w:val="16"/>
              </w:rPr>
            </w:pPr>
          </w:p>
          <w:p w14:paraId="6DADD165" w14:textId="77777777" w:rsidR="008A7C48" w:rsidRPr="009146F7" w:rsidRDefault="008A7C48" w:rsidP="008A7C48">
            <w:pPr>
              <w:jc w:val="both"/>
              <w:rPr>
                <w:rFonts w:ascii="Times New Roman" w:hAnsi="Times New Roman" w:cs="Times New Roman"/>
                <w:b/>
                <w:bCs/>
                <w:color w:val="000000" w:themeColor="text1"/>
                <w:sz w:val="16"/>
                <w:szCs w:val="16"/>
              </w:rPr>
            </w:pPr>
            <w:r w:rsidRPr="009146F7">
              <w:rPr>
                <w:rFonts w:ascii="Times New Roman" w:hAnsi="Times New Roman" w:cs="Times New Roman"/>
                <w:b/>
                <w:bCs/>
                <w:color w:val="000000" w:themeColor="text1"/>
                <w:sz w:val="16"/>
                <w:szCs w:val="16"/>
              </w:rPr>
              <w:t>Meeting Details:</w:t>
            </w:r>
          </w:p>
          <w:p w14:paraId="4046FB83" w14:textId="77777777" w:rsidR="008A7C48" w:rsidRPr="00E66A38" w:rsidRDefault="008A7C48" w:rsidP="008A7C48">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Date:</w:t>
            </w:r>
            <w:r w:rsidRPr="00E66A38">
              <w:rPr>
                <w:rFonts w:ascii="Times New Roman" w:hAnsi="Times New Roman" w:cs="Times New Roman"/>
                <w:color w:val="000000" w:themeColor="text1"/>
                <w:sz w:val="16"/>
                <w:szCs w:val="16"/>
              </w:rPr>
              <w:t xml:space="preserve"> </w:t>
            </w:r>
            <w:r>
              <w:rPr>
                <w:rFonts w:ascii="Times New Roman" w:hAnsi="Times New Roman" w:cs="Times New Roman"/>
                <w:color w:val="000000" w:themeColor="text1"/>
                <w:sz w:val="16"/>
                <w:szCs w:val="16"/>
              </w:rPr>
              <w:t>22</w:t>
            </w:r>
            <w:r w:rsidRPr="00E66A38">
              <w:rPr>
                <w:rFonts w:ascii="Times New Roman" w:hAnsi="Times New Roman" w:cs="Times New Roman"/>
                <w:color w:val="000000" w:themeColor="text1"/>
                <w:sz w:val="16"/>
                <w:szCs w:val="16"/>
              </w:rPr>
              <w:t xml:space="preserve"> September 2025 (</w:t>
            </w:r>
            <w:r>
              <w:rPr>
                <w:rFonts w:ascii="Times New Roman" w:hAnsi="Times New Roman" w:cs="Times New Roman"/>
                <w:color w:val="000000" w:themeColor="text1"/>
                <w:sz w:val="16"/>
                <w:szCs w:val="16"/>
              </w:rPr>
              <w:t>6</w:t>
            </w:r>
            <w:r w:rsidRPr="004140A6">
              <w:rPr>
                <w:rFonts w:ascii="Times New Roman" w:hAnsi="Times New Roman" w:cs="Times New Roman"/>
                <w:color w:val="000000" w:themeColor="text1"/>
                <w:sz w:val="16"/>
                <w:szCs w:val="16"/>
                <w:vertAlign w:val="superscript"/>
              </w:rPr>
              <w:t>th</w:t>
            </w:r>
            <w:r>
              <w:rPr>
                <w:rFonts w:ascii="Times New Roman" w:hAnsi="Times New Roman" w:cs="Times New Roman"/>
                <w:color w:val="000000" w:themeColor="text1"/>
                <w:sz w:val="16"/>
                <w:szCs w:val="16"/>
              </w:rPr>
              <w:t xml:space="preserve"> Ashwin</w:t>
            </w:r>
            <w:r w:rsidRPr="00E66A38">
              <w:rPr>
                <w:rFonts w:ascii="Times New Roman" w:hAnsi="Times New Roman" w:cs="Times New Roman"/>
                <w:color w:val="000000" w:themeColor="text1"/>
                <w:sz w:val="16"/>
                <w:szCs w:val="16"/>
              </w:rPr>
              <w:t xml:space="preserve"> 2082)</w:t>
            </w:r>
          </w:p>
          <w:p w14:paraId="7E2BB91D" w14:textId="288651F2" w:rsidR="008A7C48" w:rsidRPr="00E66A38" w:rsidRDefault="008A7C48" w:rsidP="008A7C48">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Time:</w:t>
            </w:r>
            <w:r w:rsidRPr="00E66A38">
              <w:rPr>
                <w:rFonts w:ascii="Times New Roman" w:hAnsi="Times New Roman" w:cs="Times New Roman"/>
                <w:color w:val="000000" w:themeColor="text1"/>
                <w:sz w:val="16"/>
                <w:szCs w:val="16"/>
              </w:rPr>
              <w:t xml:space="preserve"> </w:t>
            </w:r>
            <w:r>
              <w:rPr>
                <w:rFonts w:ascii="Times New Roman" w:hAnsi="Times New Roman" w:cs="Times New Roman"/>
                <w:color w:val="000000" w:themeColor="text1"/>
                <w:sz w:val="16"/>
                <w:szCs w:val="16"/>
              </w:rPr>
              <w:t>5</w:t>
            </w:r>
            <w:r w:rsidRPr="00E66A38">
              <w:rPr>
                <w:rFonts w:ascii="Times New Roman" w:hAnsi="Times New Roman" w:cs="Times New Roman"/>
                <w:color w:val="000000" w:themeColor="text1"/>
                <w:sz w:val="16"/>
                <w:szCs w:val="16"/>
              </w:rPr>
              <w:t>:00 PM (Sharp)</w:t>
            </w:r>
          </w:p>
          <w:p w14:paraId="6E697648" w14:textId="77777777" w:rsidR="008A7C48" w:rsidRPr="00E66A38" w:rsidRDefault="008A7C48" w:rsidP="008A7C48">
            <w:pPr>
              <w:pStyle w:val="ListParagraph"/>
              <w:numPr>
                <w:ilvl w:val="0"/>
                <w:numId w:val="4"/>
              </w:numPr>
              <w:jc w:val="both"/>
              <w:rPr>
                <w:rFonts w:ascii="Times New Roman" w:hAnsi="Times New Roman" w:cs="Times New Roman"/>
                <w:color w:val="000000" w:themeColor="text1"/>
                <w:sz w:val="16"/>
                <w:szCs w:val="16"/>
              </w:rPr>
            </w:pPr>
            <w:r w:rsidRPr="009146F7">
              <w:rPr>
                <w:rFonts w:ascii="Times New Roman" w:hAnsi="Times New Roman" w:cs="Times New Roman"/>
                <w:b/>
                <w:bCs/>
                <w:color w:val="000000" w:themeColor="text1"/>
                <w:sz w:val="16"/>
                <w:szCs w:val="16"/>
              </w:rPr>
              <w:t>Venue:</w:t>
            </w:r>
            <w:r w:rsidRPr="00E66A38">
              <w:rPr>
                <w:rFonts w:ascii="Times New Roman" w:hAnsi="Times New Roman" w:cs="Times New Roman"/>
                <w:color w:val="000000" w:themeColor="text1"/>
                <w:sz w:val="16"/>
                <w:szCs w:val="16"/>
              </w:rPr>
              <w:t xml:space="preserve"> Seven Wonders Park &amp; Resort, Pokhara-27, Talchowk</w:t>
            </w:r>
          </w:p>
          <w:p w14:paraId="5EEBA5F6" w14:textId="77777777" w:rsidR="008A7C48" w:rsidRPr="00E66A38" w:rsidRDefault="008A7C48" w:rsidP="008A7C48">
            <w:pPr>
              <w:jc w:val="both"/>
              <w:rPr>
                <w:rFonts w:ascii="Times New Roman" w:hAnsi="Times New Roman" w:cs="Times New Roman"/>
                <w:color w:val="000000" w:themeColor="text1"/>
                <w:sz w:val="16"/>
                <w:szCs w:val="16"/>
              </w:rPr>
            </w:pPr>
          </w:p>
          <w:p w14:paraId="114AA74F" w14:textId="77777777" w:rsidR="008A7C48" w:rsidRPr="009146F7" w:rsidRDefault="008A7C48" w:rsidP="008A7C48">
            <w:pPr>
              <w:jc w:val="both"/>
              <w:rPr>
                <w:rFonts w:ascii="Times New Roman" w:hAnsi="Times New Roman" w:cs="Times New Roman"/>
                <w:b/>
                <w:bCs/>
                <w:color w:val="000000" w:themeColor="text1"/>
                <w:sz w:val="16"/>
                <w:szCs w:val="16"/>
              </w:rPr>
            </w:pPr>
            <w:r w:rsidRPr="009146F7">
              <w:rPr>
                <w:rFonts w:ascii="Times New Roman" w:hAnsi="Times New Roman" w:cs="Times New Roman"/>
                <w:b/>
                <w:bCs/>
                <w:color w:val="000000" w:themeColor="text1"/>
                <w:sz w:val="16"/>
                <w:szCs w:val="16"/>
              </w:rPr>
              <w:t>Meeting Schedule:</w:t>
            </w:r>
          </w:p>
          <w:p w14:paraId="78014C79"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Welcome by: President</w:t>
            </w:r>
          </w:p>
          <w:p w14:paraId="64DFC8CC"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Start the Meeting by: Sergeant-at-Arms</w:t>
            </w:r>
          </w:p>
          <w:p w14:paraId="78272A46"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Invocation: National Anthem</w:t>
            </w:r>
            <w:r>
              <w:rPr>
                <w:rFonts w:ascii="Times New Roman" w:hAnsi="Times New Roman" w:cs="Times New Roman"/>
                <w:color w:val="000000" w:themeColor="text1"/>
                <w:sz w:val="16"/>
                <w:szCs w:val="16"/>
              </w:rPr>
              <w:t>, World Peace</w:t>
            </w:r>
          </w:p>
          <w:p w14:paraId="118DBC6A"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Welcome to Guests &amp; Visitors</w:t>
            </w:r>
          </w:p>
          <w:p w14:paraId="0581E117"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Apologies Shared: Absent Members</w:t>
            </w:r>
          </w:p>
          <w:p w14:paraId="62A4D3C5"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Happy &amp; Sad Moments</w:t>
            </w:r>
          </w:p>
          <w:p w14:paraId="685D110B"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Confirmation of Previous Minute</w:t>
            </w:r>
          </w:p>
          <w:p w14:paraId="5563C316" w14:textId="77777777" w:rsidR="008A7C48" w:rsidRPr="00E66A38" w:rsidRDefault="008A7C48" w:rsidP="008A7C48">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Reporting by Secretary: </w:t>
            </w:r>
          </w:p>
          <w:p w14:paraId="6F401900" w14:textId="77777777" w:rsidR="008A7C48" w:rsidRPr="00E66A38" w:rsidRDefault="008A7C48" w:rsidP="008A7C48">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District / Other Club News</w:t>
            </w:r>
          </w:p>
          <w:p w14:paraId="090C186E" w14:textId="77777777" w:rsidR="008A7C48" w:rsidRPr="00E66A38" w:rsidRDefault="008A7C48" w:rsidP="008A7C48">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Activities</w:t>
            </w:r>
          </w:p>
          <w:p w14:paraId="3011D827" w14:textId="77777777" w:rsidR="008A7C48" w:rsidRPr="00E66A38" w:rsidRDefault="008A7C48" w:rsidP="008A7C48">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Business:</w:t>
            </w:r>
          </w:p>
          <w:p w14:paraId="379E1FBE" w14:textId="77777777" w:rsidR="008A7C48" w:rsidRPr="00E66A38" w:rsidRDefault="008A7C48" w:rsidP="008A7C48">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Approval of Previous Meeting Minutes</w:t>
            </w:r>
          </w:p>
          <w:p w14:paraId="4834921E" w14:textId="77777777" w:rsidR="008A7C48" w:rsidRPr="00E66A38" w:rsidRDefault="008A7C48" w:rsidP="008A7C48">
            <w:pPr>
              <w:pStyle w:val="ListParagraph"/>
              <w:numPr>
                <w:ilvl w:val="0"/>
                <w:numId w:val="6"/>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About Present Elect for Rotaract Year 2026-27</w:t>
            </w:r>
          </w:p>
          <w:p w14:paraId="23D6576D" w14:textId="77777777" w:rsidR="008A7C48" w:rsidRDefault="008A7C48" w:rsidP="008A7C4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Floor to Guest (if any)</w:t>
            </w:r>
          </w:p>
          <w:p w14:paraId="70E4B1DC" w14:textId="77777777" w:rsidR="008A7C48" w:rsidRPr="00E66A38" w:rsidRDefault="008A7C48" w:rsidP="008A7C48">
            <w:pPr>
              <w:pStyle w:val="ListParagraph"/>
              <w:numPr>
                <w:ilvl w:val="0"/>
                <w:numId w:val="8"/>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Zero Hour</w:t>
            </w:r>
          </w:p>
          <w:p w14:paraId="108826C8" w14:textId="77777777" w:rsidR="008A7C48" w:rsidRPr="00E66A38" w:rsidRDefault="008A7C48" w:rsidP="008A7C4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Attendance and Finance Report by Sergeant-at-Arms</w:t>
            </w:r>
          </w:p>
          <w:p w14:paraId="524482D3" w14:textId="77777777" w:rsidR="008A7C48" w:rsidRPr="00E66A38" w:rsidRDefault="008A7C48" w:rsidP="008A7C4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Recitation of 4-Way Test</w:t>
            </w:r>
          </w:p>
          <w:p w14:paraId="295BAD06" w14:textId="77777777" w:rsidR="008A7C48" w:rsidRPr="00E66A38" w:rsidRDefault="008A7C48" w:rsidP="008A7C48">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Adjournment of the Meeting by: Club President</w:t>
            </w:r>
          </w:p>
          <w:p w14:paraId="3D0986E3" w14:textId="77777777" w:rsidR="008A7C48" w:rsidRDefault="008A7C48" w:rsidP="008A7C48">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60295" behindDoc="0" locked="0" layoutInCell="1" allowOverlap="1" wp14:anchorId="6140A966" wp14:editId="08AFA14C">
                  <wp:simplePos x="0" y="0"/>
                  <wp:positionH relativeFrom="column">
                    <wp:posOffset>4551680</wp:posOffset>
                  </wp:positionH>
                  <wp:positionV relativeFrom="paragraph">
                    <wp:posOffset>132715</wp:posOffset>
                  </wp:positionV>
                  <wp:extent cx="1100427" cy="760730"/>
                  <wp:effectExtent l="0" t="0" r="508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0427" cy="760730"/>
                          </a:xfrm>
                          <a:prstGeom prst="rect">
                            <a:avLst/>
                          </a:prstGeom>
                        </pic:spPr>
                      </pic:pic>
                    </a:graphicData>
                  </a:graphic>
                  <wp14:sizeRelH relativeFrom="margin">
                    <wp14:pctWidth>0</wp14:pctWidth>
                  </wp14:sizeRelH>
                  <wp14:sizeRelV relativeFrom="margin">
                    <wp14:pctHeight>0</wp14:pctHeight>
                  </wp14:sizeRelV>
                </wp:anchor>
              </w:drawing>
            </w:r>
          </w:p>
          <w:p w14:paraId="318885C9" w14:textId="77777777" w:rsidR="008A7C48" w:rsidRDefault="008A7C48" w:rsidP="008A7C48">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61319" behindDoc="0" locked="0" layoutInCell="1" allowOverlap="1" wp14:anchorId="54CBA205" wp14:editId="440284C2">
                  <wp:simplePos x="0" y="0"/>
                  <wp:positionH relativeFrom="column">
                    <wp:posOffset>983827</wp:posOffset>
                  </wp:positionH>
                  <wp:positionV relativeFrom="paragraph">
                    <wp:posOffset>6690</wp:posOffset>
                  </wp:positionV>
                  <wp:extent cx="1001231" cy="1139417"/>
                  <wp:effectExtent l="95250" t="95250" r="104140" b="99060"/>
                  <wp:wrapNone/>
                  <wp:docPr id="4" name="Picture 4" descr="A logo with a bird and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bird and a branch&#10;&#10;AI-generated content may be incorrect."/>
                          <pic:cNvPicPr/>
                        </pic:nvPicPr>
                        <pic:blipFill>
                          <a:blip r:embed="rId12" cstate="print">
                            <a:grayscl/>
                            <a:extLst>
                              <a:ext uri="{28A0092B-C50C-407E-A947-70E740481C1C}">
                                <a14:useLocalDpi xmlns:a14="http://schemas.microsoft.com/office/drawing/2010/main" val="0"/>
                              </a:ext>
                            </a:extLst>
                          </a:blip>
                          <a:stretch>
                            <a:fillRect/>
                          </a:stretch>
                        </pic:blipFill>
                        <pic:spPr>
                          <a:xfrm rot="20979164">
                            <a:off x="0" y="0"/>
                            <a:ext cx="1001231" cy="1139417"/>
                          </a:xfrm>
                          <a:prstGeom prst="rect">
                            <a:avLst/>
                          </a:prstGeom>
                        </pic:spPr>
                      </pic:pic>
                    </a:graphicData>
                  </a:graphic>
                  <wp14:sizeRelH relativeFrom="page">
                    <wp14:pctWidth>0</wp14:pctWidth>
                  </wp14:sizeRelH>
                  <wp14:sizeRelV relativeFrom="page">
                    <wp14:pctHeight>0</wp14:pctHeight>
                  </wp14:sizeRelV>
                </wp:anchor>
              </w:drawing>
            </w:r>
          </w:p>
          <w:p w14:paraId="5D814942" w14:textId="77777777" w:rsidR="008A7C48" w:rsidRDefault="008A7C48" w:rsidP="008A7C48">
            <w:pPr>
              <w:jc w:val="both"/>
              <w:rPr>
                <w:rFonts w:ascii="Times New Roman" w:hAnsi="Times New Roman" w:cs="Times New Roman"/>
                <w:color w:val="000000" w:themeColor="text1"/>
                <w:sz w:val="16"/>
                <w:szCs w:val="16"/>
              </w:rPr>
            </w:pPr>
          </w:p>
          <w:p w14:paraId="43E44FA1" w14:textId="77777777" w:rsidR="008A7C48" w:rsidRDefault="008A7C48" w:rsidP="008A7C48">
            <w:pPr>
              <w:jc w:val="both"/>
              <w:rPr>
                <w:rFonts w:ascii="Times New Roman" w:hAnsi="Times New Roman" w:cs="Times New Roman"/>
                <w:color w:val="000000" w:themeColor="text1"/>
                <w:sz w:val="16"/>
                <w:szCs w:val="16"/>
              </w:rPr>
            </w:pPr>
          </w:p>
          <w:p w14:paraId="28CFA77C" w14:textId="77777777" w:rsidR="008A7C48" w:rsidRDefault="008A7C48" w:rsidP="008A7C48">
            <w:pPr>
              <w:tabs>
                <w:tab w:val="left" w:pos="4900"/>
              </w:tabs>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
            </w:r>
          </w:p>
          <w:p w14:paraId="41590B46" w14:textId="77777777" w:rsidR="008A7C48" w:rsidRDefault="008A7C48" w:rsidP="008A7C48">
            <w:pPr>
              <w:jc w:val="right"/>
              <w:rPr>
                <w:rFonts w:ascii="Times New Roman" w:hAnsi="Times New Roman" w:cs="Times New Roman"/>
                <w:color w:val="000000" w:themeColor="text1"/>
                <w:sz w:val="16"/>
                <w:szCs w:val="16"/>
              </w:rPr>
            </w:pPr>
          </w:p>
          <w:p w14:paraId="1012645C" w14:textId="77777777" w:rsidR="008A7C48" w:rsidRDefault="008A7C48" w:rsidP="008A7C48">
            <w:pPr>
              <w:jc w:val="right"/>
              <w:rPr>
                <w:rFonts w:ascii="Times New Roman" w:hAnsi="Times New Roman" w:cs="Times New Roman"/>
                <w:color w:val="000000" w:themeColor="text1"/>
                <w:sz w:val="16"/>
                <w:szCs w:val="16"/>
              </w:rPr>
            </w:pPr>
          </w:p>
          <w:p w14:paraId="2CA0CE6D" w14:textId="77777777" w:rsidR="008A7C48" w:rsidRDefault="008A7C48" w:rsidP="008A7C4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Rtr. Sushant Mani Dahal</w:t>
            </w:r>
          </w:p>
          <w:p w14:paraId="301BFD7F" w14:textId="77777777" w:rsidR="008A7C48" w:rsidRDefault="008A7C48" w:rsidP="008A7C4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Club Secretary [RY 2025-26]</w:t>
            </w:r>
          </w:p>
          <w:p w14:paraId="53DD7D03" w14:textId="3CD8B912" w:rsidR="009C5FA0" w:rsidRPr="00E66A38" w:rsidRDefault="008A7C48" w:rsidP="008A7C48">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Rotaract Club of Lekhnath</w:t>
            </w:r>
          </w:p>
        </w:tc>
      </w:tr>
    </w:tbl>
    <w:p w14:paraId="0AF5CC32" w14:textId="77777777" w:rsidR="009C5FA0" w:rsidRPr="00894303" w:rsidRDefault="009C5FA0" w:rsidP="009C5FA0">
      <w:pPr>
        <w:rPr>
          <w:rFonts w:ascii="Times New Roman" w:hAnsi="Times New Roman" w:cs="Times New Roman"/>
        </w:rPr>
      </w:pPr>
    </w:p>
    <w:p w14:paraId="3A9C2B7E" w14:textId="77777777" w:rsidR="009C5FA0" w:rsidRPr="00894303" w:rsidRDefault="009C5FA0" w:rsidP="009C5FA0">
      <w:pPr>
        <w:rPr>
          <w:rFonts w:ascii="Times New Roman" w:hAnsi="Times New Roman" w:cs="Times New Roman"/>
        </w:rPr>
      </w:pPr>
    </w:p>
    <w:p w14:paraId="143D414A" w14:textId="77777777" w:rsidR="009C5FA0" w:rsidRPr="00894303" w:rsidRDefault="009C5FA0" w:rsidP="009C5FA0">
      <w:pPr>
        <w:rPr>
          <w:rFonts w:ascii="Times New Roman" w:hAnsi="Times New Roman" w:cs="Times New Roman"/>
          <w:sz w:val="8"/>
          <w:szCs w:val="8"/>
        </w:rPr>
      </w:pPr>
    </w:p>
    <w:tbl>
      <w:tblPr>
        <w:tblW w:w="12030" w:type="dxa"/>
        <w:tblInd w:w="-720" w:type="dxa"/>
        <w:tblBorders>
          <w:top w:val="single" w:sz="24" w:space="0" w:color="0000FF"/>
          <w:left w:val="single" w:sz="24" w:space="0" w:color="0000FF"/>
          <w:bottom w:val="single" w:sz="24" w:space="0" w:color="0000FF"/>
          <w:insideH w:val="single" w:sz="24" w:space="0" w:color="0000FF"/>
          <w:insideV w:val="single" w:sz="24" w:space="0" w:color="0000FF"/>
        </w:tblBorders>
        <w:tblLayout w:type="fixed"/>
        <w:tblCellMar>
          <w:left w:w="288" w:type="dxa"/>
          <w:right w:w="288" w:type="dxa"/>
        </w:tblCellMar>
        <w:tblLook w:val="0600" w:firstRow="0" w:lastRow="0" w:firstColumn="0" w:lastColumn="0" w:noHBand="1" w:noVBand="1"/>
      </w:tblPr>
      <w:tblGrid>
        <w:gridCol w:w="2670"/>
        <w:gridCol w:w="9360"/>
      </w:tblGrid>
      <w:tr w:rsidR="009C5FA0" w:rsidRPr="00894303" w14:paraId="236FEBE7" w14:textId="77777777" w:rsidTr="00CA1C27">
        <w:trPr>
          <w:trHeight w:val="11757"/>
        </w:trPr>
        <w:tc>
          <w:tcPr>
            <w:tcW w:w="2670" w:type="dxa"/>
            <w:tcBorders>
              <w:left w:val="nil"/>
            </w:tcBorders>
          </w:tcPr>
          <w:p w14:paraId="0CFE766C" w14:textId="77777777" w:rsidR="009C5FA0" w:rsidRPr="00894303" w:rsidRDefault="009C5FA0" w:rsidP="00CA1C27">
            <w:pPr>
              <w:spacing w:before="100" w:beforeAutospacing="1" w:line="240" w:lineRule="auto"/>
              <w:jc w:val="center"/>
              <w:rPr>
                <w:rFonts w:ascii="Times New Roman" w:hAnsi="Times New Roman" w:cs="Times New Roman"/>
                <w:b/>
                <w:bCs/>
                <w:color w:val="0070C0"/>
                <w:sz w:val="14"/>
                <w:szCs w:val="14"/>
              </w:rPr>
            </w:pPr>
          </w:p>
          <w:p w14:paraId="1911CC1A" w14:textId="77777777" w:rsidR="009C5FA0" w:rsidRPr="007A0216" w:rsidRDefault="009C5FA0" w:rsidP="00CA1C27">
            <w:pPr>
              <w:spacing w:before="100" w:beforeAutospacing="1"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Kamal Gautam</w:t>
            </w:r>
          </w:p>
          <w:p w14:paraId="5ACFC42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President</w:t>
            </w:r>
          </w:p>
          <w:p w14:paraId="6FA4192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565CDF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Sarbindra Neupane</w:t>
            </w:r>
          </w:p>
          <w:p w14:paraId="2D9BBD5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IPP</w:t>
            </w:r>
          </w:p>
          <w:p w14:paraId="4ABCBF4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602D17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Saroj Subedi</w:t>
            </w:r>
          </w:p>
          <w:p w14:paraId="752BD2A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 President</w:t>
            </w:r>
          </w:p>
          <w:p w14:paraId="2D3CF828"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1708E5E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Abiral Bhandari</w:t>
            </w:r>
          </w:p>
          <w:p w14:paraId="4B67D04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Vice-President</w:t>
            </w:r>
          </w:p>
          <w:p w14:paraId="68AE81C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9B5491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Sushant Mani Dahal</w:t>
            </w:r>
          </w:p>
          <w:p w14:paraId="0AC0FD9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Secretary</w:t>
            </w:r>
          </w:p>
          <w:p w14:paraId="28CDAA0E"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5019BE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Swachchhanda Atreya</w:t>
            </w:r>
          </w:p>
          <w:p w14:paraId="59C6A4F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Secretary</w:t>
            </w:r>
          </w:p>
          <w:p w14:paraId="34B36C7A"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255488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Ramesh Subedi</w:t>
            </w:r>
          </w:p>
          <w:p w14:paraId="7CCB61F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Treasurer</w:t>
            </w:r>
          </w:p>
          <w:p w14:paraId="217935AA"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20C8FC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Nilesh Dhewaju</w:t>
            </w:r>
          </w:p>
          <w:p w14:paraId="76F58B8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Treasurer</w:t>
            </w:r>
          </w:p>
          <w:p w14:paraId="44F6B500"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78A9DB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Nabin Adhikari</w:t>
            </w:r>
          </w:p>
          <w:p w14:paraId="2BD036D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Segeant at Arms</w:t>
            </w:r>
          </w:p>
          <w:p w14:paraId="6DD59286"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563218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Prabhab Tiwari</w:t>
            </w:r>
          </w:p>
          <w:p w14:paraId="37093166"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Editor</w:t>
            </w:r>
          </w:p>
          <w:p w14:paraId="76B8E03B"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D7F30E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Ashok Dhakal</w:t>
            </w:r>
          </w:p>
          <w:p w14:paraId="0383859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Media Co-Ordinator</w:t>
            </w:r>
          </w:p>
          <w:p w14:paraId="67A93890"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1EBE16C"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Mira Poudel</w:t>
            </w:r>
          </w:p>
          <w:p w14:paraId="3133E8C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Rotary Youth Contact Leader</w:t>
            </w:r>
          </w:p>
          <w:p w14:paraId="2F757CB3"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93D9C2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Shova KC</w:t>
            </w:r>
          </w:p>
          <w:p w14:paraId="5B9CFFD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Rotaract Learning Facilitator</w:t>
            </w:r>
          </w:p>
          <w:p w14:paraId="31102D0E"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49D4A4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Binayak Subedi</w:t>
            </w:r>
          </w:p>
          <w:p w14:paraId="3137579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Sport Co-Ordinator</w:t>
            </w:r>
          </w:p>
          <w:p w14:paraId="3329095D"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858FAC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Umesh Bhattarai</w:t>
            </w:r>
          </w:p>
          <w:p w14:paraId="1899241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Administration Chair</w:t>
            </w:r>
          </w:p>
          <w:p w14:paraId="46098B79"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7387EF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Koirala</w:t>
            </w:r>
          </w:p>
          <w:p w14:paraId="4D6CAE8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Professional Development Chair</w:t>
            </w:r>
          </w:p>
          <w:p w14:paraId="5D70BD1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9124CA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Pranjal Poudel</w:t>
            </w:r>
          </w:p>
          <w:p w14:paraId="5E1493B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International Service Chair</w:t>
            </w:r>
          </w:p>
          <w:p w14:paraId="5672B707"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9E47D8F"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Deuja</w:t>
            </w:r>
          </w:p>
          <w:p w14:paraId="1DB18DA6"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Service Chair Project</w:t>
            </w:r>
          </w:p>
          <w:p w14:paraId="3F93E3B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7937EC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Ritika Subedi</w:t>
            </w:r>
          </w:p>
          <w:p w14:paraId="6072907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TRF Chiar</w:t>
            </w:r>
          </w:p>
          <w:p w14:paraId="261C598E"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28A464E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Bipana Poudel</w:t>
            </w:r>
          </w:p>
          <w:p w14:paraId="45BF638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Public Image Chair</w:t>
            </w:r>
          </w:p>
          <w:p w14:paraId="5A5A370A"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1FE644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Santosh Dhakal</w:t>
            </w:r>
          </w:p>
          <w:p w14:paraId="2759FC5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Membership Chair</w:t>
            </w:r>
          </w:p>
          <w:p w14:paraId="42327BCF" w14:textId="77777777" w:rsidR="009C5FA0" w:rsidRPr="00894303" w:rsidRDefault="009C5FA0" w:rsidP="00CA1C27">
            <w:pPr>
              <w:spacing w:line="240" w:lineRule="auto"/>
              <w:jc w:val="center"/>
              <w:rPr>
                <w:rFonts w:ascii="Times New Roman" w:hAnsi="Times New Roman" w:cs="Times New Roman"/>
                <w:b/>
                <w:bCs/>
                <w:color w:val="0070C0"/>
                <w:sz w:val="15"/>
                <w:szCs w:val="15"/>
              </w:rPr>
            </w:pPr>
          </w:p>
          <w:p w14:paraId="25C484C0" w14:textId="77777777" w:rsidR="009C5FA0" w:rsidRPr="00894303" w:rsidRDefault="009C5FA0" w:rsidP="00CA1C27">
            <w:pPr>
              <w:spacing w:line="240" w:lineRule="auto"/>
              <w:jc w:val="center"/>
              <w:rPr>
                <w:rFonts w:ascii="Times New Roman" w:hAnsi="Times New Roman" w:cs="Times New Roman"/>
                <w:sz w:val="14"/>
                <w:szCs w:val="14"/>
              </w:rPr>
            </w:pPr>
          </w:p>
        </w:tc>
        <w:tc>
          <w:tcPr>
            <w:tcW w:w="9360" w:type="dxa"/>
          </w:tcPr>
          <w:p w14:paraId="7F257756" w14:textId="77777777" w:rsidR="009C5FA0" w:rsidRPr="00E66A38" w:rsidRDefault="009C5FA0" w:rsidP="00CA1C27">
            <w:pPr>
              <w:rPr>
                <w:rFonts w:ascii="Times New Roman" w:hAnsi="Times New Roman" w:cs="Times New Roman"/>
                <w:color w:val="000000" w:themeColor="text1"/>
                <w:sz w:val="16"/>
                <w:szCs w:val="16"/>
              </w:rPr>
            </w:pPr>
          </w:p>
          <w:p w14:paraId="5B602A48" w14:textId="77777777" w:rsidR="009C5FA0" w:rsidRPr="00E66A38" w:rsidRDefault="009C5FA0" w:rsidP="00CA1C27">
            <w:pPr>
              <w:jc w:val="right"/>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2082/05/19</w:t>
            </w:r>
          </w:p>
          <w:p w14:paraId="1342F8BB"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To</w:t>
            </w:r>
            <w:r w:rsidRPr="00E66A38">
              <w:rPr>
                <w:rFonts w:ascii="Times New Roman" w:hAnsi="Times New Roman" w:cs="Times New Roman"/>
                <w:color w:val="000000" w:themeColor="text1"/>
                <w:sz w:val="16"/>
                <w:szCs w:val="16"/>
              </w:rPr>
              <w:t xml:space="preserve">: Rtr. (Members of RAC Lekhnath 2025-26) </w:t>
            </w:r>
          </w:p>
          <w:p w14:paraId="0B4CD8FB"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From</w:t>
            </w:r>
            <w:r w:rsidRPr="00E66A38">
              <w:rPr>
                <w:rFonts w:ascii="Times New Roman" w:hAnsi="Times New Roman" w:cs="Times New Roman"/>
                <w:color w:val="000000" w:themeColor="text1"/>
                <w:sz w:val="16"/>
                <w:szCs w:val="16"/>
              </w:rPr>
              <w:t>: Sushant Mani Dahal, Secretary</w:t>
            </w:r>
          </w:p>
          <w:p w14:paraId="1E2CCDC2" w14:textId="77777777" w:rsidR="009C5FA0" w:rsidRPr="00E66A38" w:rsidRDefault="009C5FA0" w:rsidP="00CA1C27">
            <w:pPr>
              <w:rPr>
                <w:rFonts w:ascii="Times New Roman" w:hAnsi="Times New Roman" w:cs="Times New Roman"/>
                <w:color w:val="000000" w:themeColor="text1"/>
                <w:sz w:val="16"/>
                <w:szCs w:val="16"/>
              </w:rPr>
            </w:pPr>
          </w:p>
          <w:p w14:paraId="37DE4446" w14:textId="77777777" w:rsidR="009C5FA0" w:rsidRPr="00E66A38" w:rsidRDefault="009C5FA0" w:rsidP="00CA1C27">
            <w:pPr>
              <w:jc w:val="center"/>
              <w:rPr>
                <w:rFonts w:ascii="Times New Roman" w:hAnsi="Times New Roman" w:cs="Times New Roman"/>
                <w:b/>
                <w:bCs/>
                <w:color w:val="000000" w:themeColor="text1"/>
                <w:sz w:val="16"/>
                <w:szCs w:val="16"/>
              </w:rPr>
            </w:pPr>
            <w:r w:rsidRPr="00E66A38">
              <w:rPr>
                <w:rFonts w:ascii="Times New Roman" w:hAnsi="Times New Roman" w:cs="Times New Roman"/>
                <w:b/>
                <w:bCs/>
                <w:color w:val="000000" w:themeColor="text1"/>
                <w:sz w:val="16"/>
                <w:szCs w:val="16"/>
              </w:rPr>
              <w:t>Subject: Invitation to the General Meeting | RY 2025-26 |</w:t>
            </w:r>
          </w:p>
          <w:p w14:paraId="64EDFF21" w14:textId="77777777" w:rsidR="009C5FA0" w:rsidRPr="00E66A38" w:rsidRDefault="009C5FA0" w:rsidP="00CA1C27">
            <w:pPr>
              <w:rPr>
                <w:rFonts w:ascii="Times New Roman" w:hAnsi="Times New Roman" w:cs="Times New Roman"/>
                <w:b/>
                <w:bCs/>
                <w:color w:val="000000" w:themeColor="text1"/>
                <w:sz w:val="16"/>
                <w:szCs w:val="16"/>
              </w:rPr>
            </w:pPr>
          </w:p>
          <w:p w14:paraId="19617CB1"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Dear Rotaractors [Members of RAC Lekhnath 2025-26]</w:t>
            </w:r>
          </w:p>
          <w:p w14:paraId="4BF954C3"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Warm Rotaract Greeting</w:t>
            </w:r>
          </w:p>
          <w:p w14:paraId="37359B1A" w14:textId="77777777" w:rsidR="009C5FA0" w:rsidRPr="00E66A38" w:rsidRDefault="009C5FA0" w:rsidP="00CA1C27">
            <w:pPr>
              <w:rPr>
                <w:rFonts w:ascii="Times New Roman" w:hAnsi="Times New Roman" w:cs="Times New Roman"/>
                <w:color w:val="000000" w:themeColor="text1"/>
                <w:sz w:val="16"/>
                <w:szCs w:val="16"/>
              </w:rPr>
            </w:pPr>
          </w:p>
          <w:p w14:paraId="1E8BFB41"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 am pleased to invite you to attend the General Meeting of the Rotaract Club of Lekhnath for the Rotaract Year 2025–26. Your valuable presence, punctuality, and active participation in this meeting will contribute meaningfully to setting the tone for a successful year ahead.</w:t>
            </w:r>
          </w:p>
          <w:p w14:paraId="7B32B909" w14:textId="77777777" w:rsidR="009C5FA0" w:rsidRPr="00E66A38" w:rsidRDefault="009C5FA0" w:rsidP="00CA1C27">
            <w:pPr>
              <w:jc w:val="both"/>
              <w:rPr>
                <w:rFonts w:ascii="Times New Roman" w:hAnsi="Times New Roman" w:cs="Times New Roman"/>
                <w:color w:val="000000" w:themeColor="text1"/>
                <w:sz w:val="16"/>
                <w:szCs w:val="16"/>
              </w:rPr>
            </w:pPr>
          </w:p>
          <w:p w14:paraId="63F198F6"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Details:</w:t>
            </w:r>
          </w:p>
          <w:p w14:paraId="4685F799"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4 September 2025 (19 Bhadra 2082)</w:t>
            </w:r>
          </w:p>
          <w:p w14:paraId="1C788772"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Time: 6:00 PM (Sharp)</w:t>
            </w:r>
          </w:p>
          <w:p w14:paraId="56F0D23E"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Venue: Seven Wonders Park &amp; Resort, Pokhara-27, Talchowk</w:t>
            </w:r>
          </w:p>
          <w:p w14:paraId="6FBE6658" w14:textId="77777777" w:rsidR="009C5FA0" w:rsidRPr="00E66A38" w:rsidRDefault="009C5FA0" w:rsidP="00CA1C27">
            <w:pPr>
              <w:jc w:val="both"/>
              <w:rPr>
                <w:rFonts w:ascii="Times New Roman" w:hAnsi="Times New Roman" w:cs="Times New Roman"/>
                <w:color w:val="000000" w:themeColor="text1"/>
                <w:sz w:val="16"/>
                <w:szCs w:val="16"/>
              </w:rPr>
            </w:pPr>
          </w:p>
          <w:p w14:paraId="7669254B"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Schedule:</w:t>
            </w:r>
          </w:p>
          <w:p w14:paraId="3AC89AAB"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Welcome by: President</w:t>
            </w:r>
          </w:p>
          <w:p w14:paraId="3CE265AB"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Start the Meeting by: Sergeant-at-Arms</w:t>
            </w:r>
          </w:p>
          <w:p w14:paraId="546318E7"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Invocation: National Anthem</w:t>
            </w:r>
            <w:r>
              <w:rPr>
                <w:rFonts w:ascii="Times New Roman" w:hAnsi="Times New Roman" w:cs="Times New Roman"/>
                <w:color w:val="000000" w:themeColor="text1"/>
                <w:sz w:val="16"/>
                <w:szCs w:val="16"/>
              </w:rPr>
              <w:t>, Silence for World Peace</w:t>
            </w:r>
          </w:p>
          <w:p w14:paraId="78BF3034"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Welcome to Guests &amp; Visitors</w:t>
            </w:r>
          </w:p>
          <w:p w14:paraId="59A9365F"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Apologies Shared: Absent Members</w:t>
            </w:r>
          </w:p>
          <w:p w14:paraId="4B97C18A"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Happy &amp; Sad Moments</w:t>
            </w:r>
          </w:p>
          <w:p w14:paraId="17E89B9C"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Confirmation of Previous Minute</w:t>
            </w:r>
          </w:p>
          <w:p w14:paraId="51A6664B"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Reporting by Secretary: </w:t>
            </w:r>
          </w:p>
          <w:p w14:paraId="77AF350B"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District / Other Club News</w:t>
            </w:r>
          </w:p>
          <w:p w14:paraId="1792D31F" w14:textId="77777777" w:rsidR="009C5FA0" w:rsidRPr="00E66A38" w:rsidRDefault="009C5FA0" w:rsidP="009C5FA0">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Activities</w:t>
            </w:r>
          </w:p>
          <w:p w14:paraId="76BA03EE" w14:textId="77777777" w:rsidR="009C5FA0" w:rsidRPr="00E66A38" w:rsidRDefault="009C5FA0" w:rsidP="009C5FA0">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Business:</w:t>
            </w:r>
          </w:p>
          <w:p w14:paraId="5935C017"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Approval of Previous Meeting Minutes</w:t>
            </w:r>
          </w:p>
          <w:p w14:paraId="7E170B4B"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About d</w:t>
            </w:r>
            <w:r w:rsidRPr="0014110B">
              <w:rPr>
                <w:rFonts w:ascii="Times New Roman" w:hAnsi="Times New Roman" w:cs="Times New Roman"/>
                <w:color w:val="000000" w:themeColor="text1"/>
                <w:sz w:val="16"/>
                <w:szCs w:val="16"/>
              </w:rPr>
              <w:t xml:space="preserve">iscussion on organizing Dashain greetings at the </w:t>
            </w:r>
            <w:r>
              <w:rPr>
                <w:rFonts w:ascii="Times New Roman" w:hAnsi="Times New Roman" w:cs="Times New Roman"/>
                <w:color w:val="000000" w:themeColor="text1"/>
                <w:sz w:val="16"/>
                <w:szCs w:val="16"/>
              </w:rPr>
              <w:t>Z</w:t>
            </w:r>
            <w:r w:rsidRPr="0014110B">
              <w:rPr>
                <w:rFonts w:ascii="Times New Roman" w:hAnsi="Times New Roman" w:cs="Times New Roman"/>
                <w:color w:val="000000" w:themeColor="text1"/>
                <w:sz w:val="16"/>
                <w:szCs w:val="16"/>
              </w:rPr>
              <w:t xml:space="preserve">onal </w:t>
            </w:r>
            <w:r>
              <w:rPr>
                <w:rFonts w:ascii="Times New Roman" w:hAnsi="Times New Roman" w:cs="Times New Roman"/>
                <w:color w:val="000000" w:themeColor="text1"/>
                <w:sz w:val="16"/>
                <w:szCs w:val="16"/>
              </w:rPr>
              <w:t>level</w:t>
            </w:r>
          </w:p>
          <w:p w14:paraId="55192D63"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ZRR Visit</w:t>
            </w:r>
          </w:p>
          <w:p w14:paraId="41EF1398"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Club COTS</w:t>
            </w:r>
          </w:p>
          <w:p w14:paraId="0BCF85E3"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Club official T-shirt Distribution</w:t>
            </w:r>
          </w:p>
          <w:p w14:paraId="33501CDF" w14:textId="77777777" w:rsidR="009C5FA0"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Floor to Guest (if any)</w:t>
            </w:r>
          </w:p>
          <w:p w14:paraId="237074D3"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Zero Hour</w:t>
            </w:r>
          </w:p>
          <w:p w14:paraId="2C3E8604"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Attendance and Finance Report by Sergeant-at-Arms</w:t>
            </w:r>
          </w:p>
          <w:p w14:paraId="75A8063D"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Recitation of 4-Way Test</w:t>
            </w:r>
          </w:p>
          <w:p w14:paraId="4A045A9B"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Adjournment of the Meeting by: Club President</w:t>
            </w:r>
          </w:p>
          <w:p w14:paraId="2414BD4F" w14:textId="77777777" w:rsidR="009C5FA0" w:rsidRDefault="009C5FA0" w:rsidP="00CA1C27">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4" behindDoc="0" locked="0" layoutInCell="1" allowOverlap="1" wp14:anchorId="4CBEC130" wp14:editId="4D061F6F">
                  <wp:simplePos x="0" y="0"/>
                  <wp:positionH relativeFrom="column">
                    <wp:posOffset>4551680</wp:posOffset>
                  </wp:positionH>
                  <wp:positionV relativeFrom="paragraph">
                    <wp:posOffset>132715</wp:posOffset>
                  </wp:positionV>
                  <wp:extent cx="1100427" cy="760730"/>
                  <wp:effectExtent l="0" t="0" r="5080"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0427" cy="760730"/>
                          </a:xfrm>
                          <a:prstGeom prst="rect">
                            <a:avLst/>
                          </a:prstGeom>
                        </pic:spPr>
                      </pic:pic>
                    </a:graphicData>
                  </a:graphic>
                  <wp14:sizeRelH relativeFrom="margin">
                    <wp14:pctWidth>0</wp14:pctWidth>
                  </wp14:sizeRelH>
                  <wp14:sizeRelV relativeFrom="margin">
                    <wp14:pctHeight>0</wp14:pctHeight>
                  </wp14:sizeRelV>
                </wp:anchor>
              </w:drawing>
            </w:r>
          </w:p>
          <w:p w14:paraId="4AAF40BD" w14:textId="77777777" w:rsidR="009C5FA0" w:rsidRDefault="009C5FA0" w:rsidP="00CA1C27">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5" behindDoc="0" locked="0" layoutInCell="1" allowOverlap="1" wp14:anchorId="7EF0CCB9" wp14:editId="76EAC885">
                  <wp:simplePos x="0" y="0"/>
                  <wp:positionH relativeFrom="column">
                    <wp:posOffset>922020</wp:posOffset>
                  </wp:positionH>
                  <wp:positionV relativeFrom="paragraph">
                    <wp:posOffset>26669</wp:posOffset>
                  </wp:positionV>
                  <wp:extent cx="1096010" cy="1247277"/>
                  <wp:effectExtent l="114300" t="95250" r="85090" b="105410"/>
                  <wp:wrapNone/>
                  <wp:docPr id="13" name="Picture 13" descr="A logo with a bird and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bird and a branch&#10;&#10;AI-generated content may be incorrect."/>
                          <pic:cNvPicPr/>
                        </pic:nvPicPr>
                        <pic:blipFill>
                          <a:blip r:embed="rId13" cstate="print">
                            <a:grayscl/>
                            <a:extLst>
                              <a:ext uri="{28A0092B-C50C-407E-A947-70E740481C1C}">
                                <a14:useLocalDpi xmlns:a14="http://schemas.microsoft.com/office/drawing/2010/main" val="0"/>
                              </a:ext>
                            </a:extLst>
                          </a:blip>
                          <a:stretch>
                            <a:fillRect/>
                          </a:stretch>
                        </pic:blipFill>
                        <pic:spPr>
                          <a:xfrm rot="20979164">
                            <a:off x="0" y="0"/>
                            <a:ext cx="1096010" cy="1247277"/>
                          </a:xfrm>
                          <a:prstGeom prst="rect">
                            <a:avLst/>
                          </a:prstGeom>
                        </pic:spPr>
                      </pic:pic>
                    </a:graphicData>
                  </a:graphic>
                  <wp14:sizeRelH relativeFrom="page">
                    <wp14:pctWidth>0</wp14:pctWidth>
                  </wp14:sizeRelH>
                  <wp14:sizeRelV relativeFrom="page">
                    <wp14:pctHeight>0</wp14:pctHeight>
                  </wp14:sizeRelV>
                </wp:anchor>
              </w:drawing>
            </w:r>
          </w:p>
          <w:p w14:paraId="40535F9D" w14:textId="77777777" w:rsidR="009C5FA0" w:rsidRDefault="009C5FA0" w:rsidP="00CA1C27">
            <w:pPr>
              <w:jc w:val="both"/>
              <w:rPr>
                <w:rFonts w:ascii="Times New Roman" w:hAnsi="Times New Roman" w:cs="Times New Roman"/>
                <w:color w:val="000000" w:themeColor="text1"/>
                <w:sz w:val="16"/>
                <w:szCs w:val="16"/>
              </w:rPr>
            </w:pPr>
          </w:p>
          <w:p w14:paraId="5987D26A" w14:textId="77777777" w:rsidR="009C5FA0" w:rsidRDefault="009C5FA0" w:rsidP="00CA1C27">
            <w:pPr>
              <w:jc w:val="both"/>
              <w:rPr>
                <w:rFonts w:ascii="Times New Roman" w:hAnsi="Times New Roman" w:cs="Times New Roman"/>
                <w:color w:val="000000" w:themeColor="text1"/>
                <w:sz w:val="16"/>
                <w:szCs w:val="16"/>
              </w:rPr>
            </w:pPr>
          </w:p>
          <w:p w14:paraId="4AA0182E" w14:textId="77777777" w:rsidR="009C5FA0" w:rsidRDefault="009C5FA0" w:rsidP="00CA1C27">
            <w:pPr>
              <w:tabs>
                <w:tab w:val="left" w:pos="4900"/>
              </w:tabs>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
            </w:r>
          </w:p>
          <w:p w14:paraId="7ACC7739" w14:textId="77777777" w:rsidR="009C5FA0" w:rsidRDefault="009C5FA0" w:rsidP="00CA1C27">
            <w:pPr>
              <w:jc w:val="right"/>
              <w:rPr>
                <w:rFonts w:ascii="Times New Roman" w:hAnsi="Times New Roman" w:cs="Times New Roman"/>
                <w:color w:val="000000" w:themeColor="text1"/>
                <w:sz w:val="16"/>
                <w:szCs w:val="16"/>
              </w:rPr>
            </w:pPr>
          </w:p>
          <w:p w14:paraId="1106AFBC" w14:textId="77777777" w:rsidR="009C5FA0" w:rsidRDefault="009C5FA0" w:rsidP="00CA1C27">
            <w:pPr>
              <w:jc w:val="right"/>
              <w:rPr>
                <w:rFonts w:ascii="Times New Roman" w:hAnsi="Times New Roman" w:cs="Times New Roman"/>
                <w:color w:val="000000" w:themeColor="text1"/>
                <w:sz w:val="16"/>
                <w:szCs w:val="16"/>
              </w:rPr>
            </w:pPr>
          </w:p>
          <w:p w14:paraId="489073AC" w14:textId="77777777" w:rsidR="009C5FA0"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Rtr. Sushant Mani Dahal</w:t>
            </w:r>
          </w:p>
          <w:p w14:paraId="68B2660C" w14:textId="77777777" w:rsidR="009C5FA0"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Club Secretary [RY 2025-26]</w:t>
            </w:r>
          </w:p>
          <w:p w14:paraId="1F01CF06" w14:textId="77777777" w:rsidR="009C5FA0" w:rsidRPr="00E66A38"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Rotaract Club of Lekhnath</w:t>
            </w:r>
          </w:p>
        </w:tc>
      </w:tr>
    </w:tbl>
    <w:p w14:paraId="17B9C4C7" w14:textId="77777777" w:rsidR="009C5FA0" w:rsidRPr="00894303" w:rsidRDefault="009C5FA0" w:rsidP="009C5FA0">
      <w:pPr>
        <w:rPr>
          <w:rFonts w:ascii="Times New Roman" w:hAnsi="Times New Roman" w:cs="Times New Roman"/>
        </w:rPr>
      </w:pPr>
    </w:p>
    <w:p w14:paraId="4F3365BD" w14:textId="77777777" w:rsidR="009C5FA0" w:rsidRPr="00894303" w:rsidRDefault="009C5FA0" w:rsidP="009C5FA0">
      <w:pPr>
        <w:rPr>
          <w:rFonts w:ascii="Times New Roman" w:hAnsi="Times New Roman" w:cs="Times New Roman"/>
        </w:rPr>
      </w:pPr>
    </w:p>
    <w:p w14:paraId="01D2EA3E" w14:textId="77777777" w:rsidR="009C5FA0" w:rsidRPr="00894303" w:rsidRDefault="009C5FA0" w:rsidP="009C5FA0">
      <w:pPr>
        <w:rPr>
          <w:rFonts w:ascii="Times New Roman" w:hAnsi="Times New Roman" w:cs="Times New Roman"/>
          <w:sz w:val="8"/>
          <w:szCs w:val="8"/>
        </w:rPr>
      </w:pPr>
    </w:p>
    <w:tbl>
      <w:tblPr>
        <w:tblW w:w="12030" w:type="dxa"/>
        <w:tblInd w:w="-720" w:type="dxa"/>
        <w:tblBorders>
          <w:top w:val="single" w:sz="24" w:space="0" w:color="0000FF"/>
          <w:left w:val="single" w:sz="24" w:space="0" w:color="0000FF"/>
          <w:bottom w:val="single" w:sz="24" w:space="0" w:color="0000FF"/>
          <w:insideH w:val="single" w:sz="24" w:space="0" w:color="0000FF"/>
          <w:insideV w:val="single" w:sz="24" w:space="0" w:color="0000FF"/>
        </w:tblBorders>
        <w:tblLayout w:type="fixed"/>
        <w:tblCellMar>
          <w:left w:w="288" w:type="dxa"/>
          <w:right w:w="288" w:type="dxa"/>
        </w:tblCellMar>
        <w:tblLook w:val="0600" w:firstRow="0" w:lastRow="0" w:firstColumn="0" w:lastColumn="0" w:noHBand="1" w:noVBand="1"/>
      </w:tblPr>
      <w:tblGrid>
        <w:gridCol w:w="2670"/>
        <w:gridCol w:w="9360"/>
      </w:tblGrid>
      <w:tr w:rsidR="009C5FA0" w:rsidRPr="00894303" w14:paraId="3F51865E" w14:textId="77777777" w:rsidTr="00CA1C27">
        <w:trPr>
          <w:trHeight w:val="11757"/>
        </w:trPr>
        <w:tc>
          <w:tcPr>
            <w:tcW w:w="2670" w:type="dxa"/>
            <w:tcBorders>
              <w:left w:val="nil"/>
            </w:tcBorders>
          </w:tcPr>
          <w:p w14:paraId="1370F331" w14:textId="77777777" w:rsidR="009C5FA0" w:rsidRPr="00894303" w:rsidRDefault="009C5FA0" w:rsidP="00CA1C27">
            <w:pPr>
              <w:spacing w:before="100" w:beforeAutospacing="1" w:line="240" w:lineRule="auto"/>
              <w:jc w:val="center"/>
              <w:rPr>
                <w:rFonts w:ascii="Times New Roman" w:hAnsi="Times New Roman" w:cs="Times New Roman"/>
                <w:b/>
                <w:bCs/>
                <w:color w:val="0070C0"/>
                <w:sz w:val="14"/>
                <w:szCs w:val="14"/>
              </w:rPr>
            </w:pPr>
          </w:p>
          <w:p w14:paraId="6F2E47C9" w14:textId="77777777" w:rsidR="009C5FA0" w:rsidRPr="007A0216" w:rsidRDefault="009C5FA0" w:rsidP="00CA1C27">
            <w:pPr>
              <w:spacing w:before="100" w:beforeAutospacing="1"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Kamal Gautam</w:t>
            </w:r>
          </w:p>
          <w:p w14:paraId="5D84E89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President</w:t>
            </w:r>
          </w:p>
          <w:p w14:paraId="4EDB214C"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47994EE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Sarbindra Neupane</w:t>
            </w:r>
          </w:p>
          <w:p w14:paraId="5F74DC2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IPP</w:t>
            </w:r>
          </w:p>
          <w:p w14:paraId="212E445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6FFBF3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Saroj Subedi</w:t>
            </w:r>
          </w:p>
          <w:p w14:paraId="1C56F75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 President</w:t>
            </w:r>
          </w:p>
          <w:p w14:paraId="4F5ADEED"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C2717A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Abiral Bhandari</w:t>
            </w:r>
          </w:p>
          <w:p w14:paraId="32C2DDD9"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Vice-President</w:t>
            </w:r>
          </w:p>
          <w:p w14:paraId="78C59DA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03D147C"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Sushant Mani Dahal</w:t>
            </w:r>
          </w:p>
          <w:p w14:paraId="5247C192"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Secretary</w:t>
            </w:r>
          </w:p>
          <w:p w14:paraId="25D9E6CA"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377AAA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Swachchhanda Atreya</w:t>
            </w:r>
          </w:p>
          <w:p w14:paraId="10DB79C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Secretary</w:t>
            </w:r>
          </w:p>
          <w:p w14:paraId="4EDB9358"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8B07ED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Ramesh Subedi</w:t>
            </w:r>
          </w:p>
          <w:p w14:paraId="05FE0EB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Treasurer</w:t>
            </w:r>
          </w:p>
          <w:p w14:paraId="7E864BF4"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11CBD9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Nilesh Dhewaju</w:t>
            </w:r>
          </w:p>
          <w:p w14:paraId="46A102C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Joint Treasurer</w:t>
            </w:r>
          </w:p>
          <w:p w14:paraId="29F4280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16B00EB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Nabin Adhikari</w:t>
            </w:r>
          </w:p>
          <w:p w14:paraId="7B30BC6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Segeant at Arms</w:t>
            </w:r>
          </w:p>
          <w:p w14:paraId="17B95B7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CF5E09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Prabhab Tiwari</w:t>
            </w:r>
          </w:p>
          <w:p w14:paraId="3FB58880"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Editor</w:t>
            </w:r>
          </w:p>
          <w:p w14:paraId="32425E3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3724EA9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Ashok Dhakal</w:t>
            </w:r>
          </w:p>
          <w:p w14:paraId="1E47E2A5"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Media Co-Ordinator</w:t>
            </w:r>
          </w:p>
          <w:p w14:paraId="46CE943B"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E196F6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Mira Poudel</w:t>
            </w:r>
          </w:p>
          <w:p w14:paraId="30D49A3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Rotary Youth Contact Leader</w:t>
            </w:r>
          </w:p>
          <w:p w14:paraId="672C0B5C"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1FBCC62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Shova KC</w:t>
            </w:r>
          </w:p>
          <w:p w14:paraId="280A981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Rotaract Learning Facilitator</w:t>
            </w:r>
          </w:p>
          <w:p w14:paraId="39788C1C"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0A3D00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Binayak Subedi</w:t>
            </w:r>
          </w:p>
          <w:p w14:paraId="0770B626"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Sport Co-Ordinator</w:t>
            </w:r>
          </w:p>
          <w:p w14:paraId="0A089139"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5B7DAC7"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Umesh Bhattarai</w:t>
            </w:r>
          </w:p>
          <w:p w14:paraId="7950B81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Club Administration Chair</w:t>
            </w:r>
          </w:p>
          <w:p w14:paraId="28B251B9"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5BF5EF43"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Koirala</w:t>
            </w:r>
          </w:p>
          <w:p w14:paraId="04E8BB0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Professional Development Chair</w:t>
            </w:r>
          </w:p>
          <w:p w14:paraId="6F5ACAC9"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09226E6B"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Pranjal Poudel</w:t>
            </w:r>
          </w:p>
          <w:p w14:paraId="08F2B9D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International Service Chair</w:t>
            </w:r>
          </w:p>
          <w:p w14:paraId="62D04512"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6AF6A6D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Bidhan Deuja</w:t>
            </w:r>
          </w:p>
          <w:p w14:paraId="136A939E"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Service Chair Project</w:t>
            </w:r>
          </w:p>
          <w:p w14:paraId="7AADD941"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A74900A"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Ritika Subedi</w:t>
            </w:r>
          </w:p>
          <w:p w14:paraId="64C6D28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TRF Chiar</w:t>
            </w:r>
          </w:p>
          <w:p w14:paraId="3A8791D5"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DF27DD4"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Bipana Poudel</w:t>
            </w:r>
          </w:p>
          <w:p w14:paraId="5AD22BF8"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Public Image Chair</w:t>
            </w:r>
          </w:p>
          <w:p w14:paraId="4BEDAFF8" w14:textId="77777777" w:rsidR="009C5FA0" w:rsidRPr="007A0216" w:rsidRDefault="009C5FA0" w:rsidP="00CA1C27">
            <w:pPr>
              <w:spacing w:line="240" w:lineRule="auto"/>
              <w:jc w:val="center"/>
              <w:rPr>
                <w:rFonts w:ascii="Times New Roman" w:hAnsi="Times New Roman" w:cs="Times New Roman"/>
                <w:b/>
                <w:bCs/>
                <w:color w:val="0000FF"/>
                <w:sz w:val="15"/>
                <w:szCs w:val="15"/>
              </w:rPr>
            </w:pPr>
          </w:p>
          <w:p w14:paraId="7884A5FD"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Rtr. Santosh Dhakal</w:t>
            </w:r>
          </w:p>
          <w:p w14:paraId="13E0E681" w14:textId="77777777" w:rsidR="009C5FA0" w:rsidRPr="007A0216" w:rsidRDefault="009C5FA0" w:rsidP="00CA1C27">
            <w:pPr>
              <w:spacing w:line="240" w:lineRule="auto"/>
              <w:jc w:val="center"/>
              <w:rPr>
                <w:rFonts w:ascii="Times New Roman" w:hAnsi="Times New Roman" w:cs="Times New Roman"/>
                <w:b/>
                <w:bCs/>
                <w:color w:val="0000FF"/>
                <w:sz w:val="15"/>
                <w:szCs w:val="15"/>
              </w:rPr>
            </w:pPr>
            <w:r w:rsidRPr="007A0216">
              <w:rPr>
                <w:rFonts w:ascii="Times New Roman" w:hAnsi="Times New Roman" w:cs="Times New Roman"/>
                <w:b/>
                <w:bCs/>
                <w:color w:val="0000FF"/>
                <w:sz w:val="15"/>
                <w:szCs w:val="15"/>
              </w:rPr>
              <w:t>Membership Chair</w:t>
            </w:r>
          </w:p>
          <w:p w14:paraId="35F7A5A0" w14:textId="77777777" w:rsidR="009C5FA0" w:rsidRPr="00894303" w:rsidRDefault="009C5FA0" w:rsidP="00CA1C27">
            <w:pPr>
              <w:spacing w:line="240" w:lineRule="auto"/>
              <w:jc w:val="center"/>
              <w:rPr>
                <w:rFonts w:ascii="Times New Roman" w:hAnsi="Times New Roman" w:cs="Times New Roman"/>
                <w:b/>
                <w:bCs/>
                <w:color w:val="0070C0"/>
                <w:sz w:val="15"/>
                <w:szCs w:val="15"/>
              </w:rPr>
            </w:pPr>
          </w:p>
          <w:p w14:paraId="7899BEE4" w14:textId="77777777" w:rsidR="009C5FA0" w:rsidRPr="00894303" w:rsidRDefault="009C5FA0" w:rsidP="00CA1C27">
            <w:pPr>
              <w:spacing w:line="240" w:lineRule="auto"/>
              <w:jc w:val="center"/>
              <w:rPr>
                <w:rFonts w:ascii="Times New Roman" w:hAnsi="Times New Roman" w:cs="Times New Roman"/>
                <w:sz w:val="14"/>
                <w:szCs w:val="14"/>
              </w:rPr>
            </w:pPr>
          </w:p>
        </w:tc>
        <w:tc>
          <w:tcPr>
            <w:tcW w:w="9360" w:type="dxa"/>
          </w:tcPr>
          <w:p w14:paraId="3D3D33E1" w14:textId="77777777" w:rsidR="009C5FA0" w:rsidRPr="00E66A38" w:rsidRDefault="009C5FA0" w:rsidP="00CA1C27">
            <w:pPr>
              <w:rPr>
                <w:rFonts w:ascii="Times New Roman" w:hAnsi="Times New Roman" w:cs="Times New Roman"/>
                <w:color w:val="000000" w:themeColor="text1"/>
                <w:sz w:val="16"/>
                <w:szCs w:val="16"/>
              </w:rPr>
            </w:pPr>
          </w:p>
          <w:p w14:paraId="6FFC0CBC" w14:textId="77777777" w:rsidR="009C5FA0" w:rsidRPr="00E66A38" w:rsidRDefault="009C5FA0" w:rsidP="00CA1C27">
            <w:pPr>
              <w:jc w:val="right"/>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2082/05/19</w:t>
            </w:r>
          </w:p>
          <w:p w14:paraId="33818BDF"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To</w:t>
            </w:r>
            <w:r w:rsidRPr="00E66A38">
              <w:rPr>
                <w:rFonts w:ascii="Times New Roman" w:hAnsi="Times New Roman" w:cs="Times New Roman"/>
                <w:color w:val="000000" w:themeColor="text1"/>
                <w:sz w:val="16"/>
                <w:szCs w:val="16"/>
              </w:rPr>
              <w:t xml:space="preserve">: Rtr. (Members of RAC Lekhnath 2025-26) </w:t>
            </w:r>
          </w:p>
          <w:p w14:paraId="0BDFC25B"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b/>
                <w:bCs/>
                <w:color w:val="000000" w:themeColor="text1"/>
                <w:sz w:val="16"/>
                <w:szCs w:val="16"/>
              </w:rPr>
              <w:t>From</w:t>
            </w:r>
            <w:r w:rsidRPr="00E66A38">
              <w:rPr>
                <w:rFonts w:ascii="Times New Roman" w:hAnsi="Times New Roman" w:cs="Times New Roman"/>
                <w:color w:val="000000" w:themeColor="text1"/>
                <w:sz w:val="16"/>
                <w:szCs w:val="16"/>
              </w:rPr>
              <w:t>: Sushant Mani Dahal, Secretary</w:t>
            </w:r>
          </w:p>
          <w:p w14:paraId="222FD675" w14:textId="77777777" w:rsidR="009C5FA0" w:rsidRPr="00E66A38" w:rsidRDefault="009C5FA0" w:rsidP="00CA1C27">
            <w:pPr>
              <w:rPr>
                <w:rFonts w:ascii="Times New Roman" w:hAnsi="Times New Roman" w:cs="Times New Roman"/>
                <w:color w:val="000000" w:themeColor="text1"/>
                <w:sz w:val="16"/>
                <w:szCs w:val="16"/>
              </w:rPr>
            </w:pPr>
          </w:p>
          <w:p w14:paraId="2042FF3A" w14:textId="77777777" w:rsidR="009C5FA0" w:rsidRPr="00E66A38" w:rsidRDefault="009C5FA0" w:rsidP="00CA1C27">
            <w:pPr>
              <w:jc w:val="center"/>
              <w:rPr>
                <w:rFonts w:ascii="Times New Roman" w:hAnsi="Times New Roman" w:cs="Times New Roman"/>
                <w:b/>
                <w:bCs/>
                <w:color w:val="000000" w:themeColor="text1"/>
                <w:sz w:val="16"/>
                <w:szCs w:val="16"/>
              </w:rPr>
            </w:pPr>
            <w:r w:rsidRPr="00E66A38">
              <w:rPr>
                <w:rFonts w:ascii="Times New Roman" w:hAnsi="Times New Roman" w:cs="Times New Roman"/>
                <w:b/>
                <w:bCs/>
                <w:color w:val="000000" w:themeColor="text1"/>
                <w:sz w:val="16"/>
                <w:szCs w:val="16"/>
              </w:rPr>
              <w:t>Subject: Invitation to the General Meeting | RY 2025-26 |</w:t>
            </w:r>
          </w:p>
          <w:p w14:paraId="45461ACD" w14:textId="77777777" w:rsidR="009C5FA0" w:rsidRPr="00E66A38" w:rsidRDefault="009C5FA0" w:rsidP="00CA1C27">
            <w:pPr>
              <w:rPr>
                <w:rFonts w:ascii="Times New Roman" w:hAnsi="Times New Roman" w:cs="Times New Roman"/>
                <w:b/>
                <w:bCs/>
                <w:color w:val="000000" w:themeColor="text1"/>
                <w:sz w:val="16"/>
                <w:szCs w:val="16"/>
              </w:rPr>
            </w:pPr>
          </w:p>
          <w:p w14:paraId="2D7F164C"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Dear Rotaractors [Members of RAC Lekhnath 2025-26]</w:t>
            </w:r>
          </w:p>
          <w:p w14:paraId="7F8723B1" w14:textId="77777777" w:rsidR="009C5FA0" w:rsidRPr="00E66A38" w:rsidRDefault="009C5FA0" w:rsidP="00CA1C27">
            <w:pPr>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Warm Rotaract Greeting</w:t>
            </w:r>
          </w:p>
          <w:p w14:paraId="7E714571" w14:textId="77777777" w:rsidR="009C5FA0" w:rsidRPr="00E66A38" w:rsidRDefault="009C5FA0" w:rsidP="00CA1C27">
            <w:pPr>
              <w:rPr>
                <w:rFonts w:ascii="Times New Roman" w:hAnsi="Times New Roman" w:cs="Times New Roman"/>
                <w:color w:val="000000" w:themeColor="text1"/>
                <w:sz w:val="16"/>
                <w:szCs w:val="16"/>
              </w:rPr>
            </w:pPr>
          </w:p>
          <w:p w14:paraId="5A8201E6"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 am pleased to invite you to attend the General Meeting of the Rotaract Club of Lekhnath for the Rotaract Year 2025–26. Your valuable presence, punctuality, and active participation in this meeting will contribute meaningfully to setting the tone for a successful year ahead.</w:t>
            </w:r>
          </w:p>
          <w:p w14:paraId="488FCC84" w14:textId="77777777" w:rsidR="009C5FA0" w:rsidRPr="00E66A38" w:rsidRDefault="009C5FA0" w:rsidP="00CA1C27">
            <w:pPr>
              <w:jc w:val="both"/>
              <w:rPr>
                <w:rFonts w:ascii="Times New Roman" w:hAnsi="Times New Roman" w:cs="Times New Roman"/>
                <w:color w:val="000000" w:themeColor="text1"/>
                <w:sz w:val="16"/>
                <w:szCs w:val="16"/>
              </w:rPr>
            </w:pPr>
          </w:p>
          <w:p w14:paraId="4FA5B660"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Details:</w:t>
            </w:r>
          </w:p>
          <w:p w14:paraId="23525339"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Date: 4 September 2025 (19 Bhadra 2082)</w:t>
            </w:r>
          </w:p>
          <w:p w14:paraId="284F7D16"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Time: 6:00 PM (Sharp)</w:t>
            </w:r>
          </w:p>
          <w:p w14:paraId="0C7E847F" w14:textId="77777777" w:rsidR="009C5FA0" w:rsidRPr="00E66A38" w:rsidRDefault="009C5FA0" w:rsidP="009C5FA0">
            <w:pPr>
              <w:pStyle w:val="ListParagraph"/>
              <w:numPr>
                <w:ilvl w:val="0"/>
                <w:numId w:val="4"/>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Venue: Seven Wonders Park &amp; Resort, Pokhara-27, Talchowk</w:t>
            </w:r>
          </w:p>
          <w:p w14:paraId="6CADA4E5" w14:textId="77777777" w:rsidR="009C5FA0" w:rsidRPr="00E66A38" w:rsidRDefault="009C5FA0" w:rsidP="00CA1C27">
            <w:pPr>
              <w:jc w:val="both"/>
              <w:rPr>
                <w:rFonts w:ascii="Times New Roman" w:hAnsi="Times New Roman" w:cs="Times New Roman"/>
                <w:color w:val="000000" w:themeColor="text1"/>
                <w:sz w:val="16"/>
                <w:szCs w:val="16"/>
              </w:rPr>
            </w:pPr>
          </w:p>
          <w:p w14:paraId="5C9BDE33" w14:textId="77777777" w:rsidR="009C5FA0" w:rsidRPr="00E66A38" w:rsidRDefault="009C5FA0" w:rsidP="00CA1C27">
            <w:p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Schedule:</w:t>
            </w:r>
          </w:p>
          <w:p w14:paraId="62A831DA"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Meeting Welcome by: President</w:t>
            </w:r>
          </w:p>
          <w:p w14:paraId="698D648A"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Start the Meeting by: Sergeant-at-Arms</w:t>
            </w:r>
          </w:p>
          <w:p w14:paraId="7056F4FF"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Invocation: National Anthem</w:t>
            </w:r>
            <w:r>
              <w:rPr>
                <w:rFonts w:ascii="Times New Roman" w:hAnsi="Times New Roman" w:cs="Times New Roman"/>
                <w:color w:val="000000" w:themeColor="text1"/>
                <w:sz w:val="16"/>
                <w:szCs w:val="16"/>
              </w:rPr>
              <w:t>, Silence for World Peace</w:t>
            </w:r>
          </w:p>
          <w:p w14:paraId="5301C5EF"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Welcome to Guests &amp; Visitors</w:t>
            </w:r>
          </w:p>
          <w:p w14:paraId="06133FDD"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Apologies Shared: Absent Members</w:t>
            </w:r>
          </w:p>
          <w:p w14:paraId="2B85B330"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Happy &amp; Sad Moments</w:t>
            </w:r>
          </w:p>
          <w:p w14:paraId="4338113A"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Confirmation of Previous Minute</w:t>
            </w:r>
          </w:p>
          <w:p w14:paraId="58F9C146" w14:textId="77777777" w:rsidR="009C5FA0" w:rsidRPr="00E66A38" w:rsidRDefault="009C5FA0" w:rsidP="009C5FA0">
            <w:pPr>
              <w:pStyle w:val="ListParagraph"/>
              <w:numPr>
                <w:ilvl w:val="0"/>
                <w:numId w:val="5"/>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 xml:space="preserve">Reporting by Secretary: </w:t>
            </w:r>
          </w:p>
          <w:p w14:paraId="00788728"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District / Other Club News</w:t>
            </w:r>
          </w:p>
          <w:p w14:paraId="2AE5AC26" w14:textId="77777777" w:rsidR="009C5FA0" w:rsidRPr="00E66A38" w:rsidRDefault="009C5FA0" w:rsidP="009C5FA0">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Activities</w:t>
            </w:r>
          </w:p>
          <w:p w14:paraId="480A047F" w14:textId="77777777" w:rsidR="009C5FA0" w:rsidRPr="00E66A38" w:rsidRDefault="009C5FA0" w:rsidP="009C5FA0">
            <w:pPr>
              <w:pStyle w:val="ListParagraph"/>
              <w:numPr>
                <w:ilvl w:val="0"/>
                <w:numId w:val="7"/>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Club Business:</w:t>
            </w:r>
          </w:p>
          <w:p w14:paraId="435B678C"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Approval of Previous Meeting Minutes</w:t>
            </w:r>
          </w:p>
          <w:p w14:paraId="24A03B21"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About d</w:t>
            </w:r>
            <w:r w:rsidRPr="0014110B">
              <w:rPr>
                <w:rFonts w:ascii="Times New Roman" w:hAnsi="Times New Roman" w:cs="Times New Roman"/>
                <w:color w:val="000000" w:themeColor="text1"/>
                <w:sz w:val="16"/>
                <w:szCs w:val="16"/>
              </w:rPr>
              <w:t xml:space="preserve">iscussion on organizing Dashain greetings at the </w:t>
            </w:r>
            <w:r>
              <w:rPr>
                <w:rFonts w:ascii="Times New Roman" w:hAnsi="Times New Roman" w:cs="Times New Roman"/>
                <w:color w:val="000000" w:themeColor="text1"/>
                <w:sz w:val="16"/>
                <w:szCs w:val="16"/>
              </w:rPr>
              <w:t>Z</w:t>
            </w:r>
            <w:r w:rsidRPr="0014110B">
              <w:rPr>
                <w:rFonts w:ascii="Times New Roman" w:hAnsi="Times New Roman" w:cs="Times New Roman"/>
                <w:color w:val="000000" w:themeColor="text1"/>
                <w:sz w:val="16"/>
                <w:szCs w:val="16"/>
              </w:rPr>
              <w:t xml:space="preserve">onal </w:t>
            </w:r>
            <w:r>
              <w:rPr>
                <w:rFonts w:ascii="Times New Roman" w:hAnsi="Times New Roman" w:cs="Times New Roman"/>
                <w:color w:val="000000" w:themeColor="text1"/>
                <w:sz w:val="16"/>
                <w:szCs w:val="16"/>
              </w:rPr>
              <w:t>level</w:t>
            </w:r>
          </w:p>
          <w:p w14:paraId="32092F97"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ZRR Visit</w:t>
            </w:r>
          </w:p>
          <w:p w14:paraId="25737C17"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Club COTS</w:t>
            </w:r>
          </w:p>
          <w:p w14:paraId="5A6C35BA" w14:textId="77777777" w:rsidR="009C5FA0" w:rsidRPr="00E66A38" w:rsidRDefault="009C5FA0" w:rsidP="009C5FA0">
            <w:pPr>
              <w:pStyle w:val="ListParagraph"/>
              <w:numPr>
                <w:ilvl w:val="0"/>
                <w:numId w:val="6"/>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About Club official T-shirt Distribution</w:t>
            </w:r>
          </w:p>
          <w:p w14:paraId="04560354" w14:textId="77777777" w:rsidR="009C5FA0"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Floor to Guest (if any)</w:t>
            </w:r>
          </w:p>
          <w:p w14:paraId="72CA706C"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Zero Hour</w:t>
            </w:r>
          </w:p>
          <w:p w14:paraId="5B47E74E"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Attendance and Finance Report by Sergeant-at-Arms</w:t>
            </w:r>
          </w:p>
          <w:p w14:paraId="70816FC7"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Recitation of 4-Way Test</w:t>
            </w:r>
          </w:p>
          <w:p w14:paraId="30AA1A55" w14:textId="77777777" w:rsidR="009C5FA0" w:rsidRPr="00E66A38" w:rsidRDefault="009C5FA0" w:rsidP="009C5FA0">
            <w:pPr>
              <w:pStyle w:val="ListParagraph"/>
              <w:numPr>
                <w:ilvl w:val="0"/>
                <w:numId w:val="8"/>
              </w:numPr>
              <w:jc w:val="both"/>
              <w:rPr>
                <w:rFonts w:ascii="Times New Roman" w:hAnsi="Times New Roman" w:cs="Times New Roman"/>
                <w:color w:val="000000" w:themeColor="text1"/>
                <w:sz w:val="16"/>
                <w:szCs w:val="16"/>
              </w:rPr>
            </w:pPr>
            <w:r w:rsidRPr="00E66A38">
              <w:rPr>
                <w:rFonts w:ascii="Times New Roman" w:hAnsi="Times New Roman" w:cs="Times New Roman"/>
                <w:color w:val="000000" w:themeColor="text1"/>
                <w:sz w:val="16"/>
                <w:szCs w:val="16"/>
              </w:rPr>
              <w:t>Adjournment of the Meeting by: Club President</w:t>
            </w:r>
          </w:p>
          <w:p w14:paraId="08C0FE3B" w14:textId="77777777" w:rsidR="009C5FA0" w:rsidRDefault="009C5FA0" w:rsidP="00CA1C27">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6" behindDoc="0" locked="0" layoutInCell="1" allowOverlap="1" wp14:anchorId="56656D90" wp14:editId="0C29020F">
                  <wp:simplePos x="0" y="0"/>
                  <wp:positionH relativeFrom="column">
                    <wp:posOffset>4551680</wp:posOffset>
                  </wp:positionH>
                  <wp:positionV relativeFrom="paragraph">
                    <wp:posOffset>132715</wp:posOffset>
                  </wp:positionV>
                  <wp:extent cx="1100427" cy="760730"/>
                  <wp:effectExtent l="0" t="0" r="508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0427" cy="760730"/>
                          </a:xfrm>
                          <a:prstGeom prst="rect">
                            <a:avLst/>
                          </a:prstGeom>
                        </pic:spPr>
                      </pic:pic>
                    </a:graphicData>
                  </a:graphic>
                  <wp14:sizeRelH relativeFrom="margin">
                    <wp14:pctWidth>0</wp14:pctWidth>
                  </wp14:sizeRelH>
                  <wp14:sizeRelV relativeFrom="margin">
                    <wp14:pctHeight>0</wp14:pctHeight>
                  </wp14:sizeRelV>
                </wp:anchor>
              </w:drawing>
            </w:r>
          </w:p>
          <w:p w14:paraId="6EE5DE9E" w14:textId="77777777" w:rsidR="009C5FA0" w:rsidRDefault="009C5FA0" w:rsidP="00CA1C27">
            <w:pPr>
              <w:jc w:val="both"/>
              <w:rPr>
                <w:rFonts w:ascii="Times New Roman" w:hAnsi="Times New Roman" w:cs="Times New Roman"/>
                <w:color w:val="000000" w:themeColor="text1"/>
                <w:sz w:val="16"/>
                <w:szCs w:val="16"/>
              </w:rPr>
            </w:pPr>
            <w:r>
              <w:rPr>
                <w:rFonts w:ascii="Times New Roman" w:hAnsi="Times New Roman" w:cs="Times New Roman"/>
                <w:noProof/>
                <w:color w:val="000000" w:themeColor="text1"/>
                <w:sz w:val="16"/>
                <w:szCs w:val="16"/>
              </w:rPr>
              <w:drawing>
                <wp:anchor distT="0" distB="0" distL="114300" distR="114300" simplePos="0" relativeHeight="251658247" behindDoc="0" locked="0" layoutInCell="1" allowOverlap="1" wp14:anchorId="1C40BDA3" wp14:editId="7AB7D4ED">
                  <wp:simplePos x="0" y="0"/>
                  <wp:positionH relativeFrom="column">
                    <wp:posOffset>922020</wp:posOffset>
                  </wp:positionH>
                  <wp:positionV relativeFrom="paragraph">
                    <wp:posOffset>26669</wp:posOffset>
                  </wp:positionV>
                  <wp:extent cx="1096010" cy="1247277"/>
                  <wp:effectExtent l="114300" t="95250" r="85090" b="105410"/>
                  <wp:wrapNone/>
                  <wp:docPr id="15" name="Picture 15" descr="A logo with a bird and a bra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bird and a branch&#10;&#10;AI-generated content may be incorrect."/>
                          <pic:cNvPicPr/>
                        </pic:nvPicPr>
                        <pic:blipFill>
                          <a:blip r:embed="rId13" cstate="print">
                            <a:grayscl/>
                            <a:extLst>
                              <a:ext uri="{28A0092B-C50C-407E-A947-70E740481C1C}">
                                <a14:useLocalDpi xmlns:a14="http://schemas.microsoft.com/office/drawing/2010/main" val="0"/>
                              </a:ext>
                            </a:extLst>
                          </a:blip>
                          <a:stretch>
                            <a:fillRect/>
                          </a:stretch>
                        </pic:blipFill>
                        <pic:spPr>
                          <a:xfrm rot="20979164">
                            <a:off x="0" y="0"/>
                            <a:ext cx="1096010" cy="1247277"/>
                          </a:xfrm>
                          <a:prstGeom prst="rect">
                            <a:avLst/>
                          </a:prstGeom>
                        </pic:spPr>
                      </pic:pic>
                    </a:graphicData>
                  </a:graphic>
                  <wp14:sizeRelH relativeFrom="page">
                    <wp14:pctWidth>0</wp14:pctWidth>
                  </wp14:sizeRelH>
                  <wp14:sizeRelV relativeFrom="page">
                    <wp14:pctHeight>0</wp14:pctHeight>
                  </wp14:sizeRelV>
                </wp:anchor>
              </w:drawing>
            </w:r>
          </w:p>
          <w:p w14:paraId="039A54A7" w14:textId="77777777" w:rsidR="009C5FA0" w:rsidRDefault="009C5FA0" w:rsidP="00CA1C27">
            <w:pPr>
              <w:jc w:val="both"/>
              <w:rPr>
                <w:rFonts w:ascii="Times New Roman" w:hAnsi="Times New Roman" w:cs="Times New Roman"/>
                <w:color w:val="000000" w:themeColor="text1"/>
                <w:sz w:val="16"/>
                <w:szCs w:val="16"/>
              </w:rPr>
            </w:pPr>
          </w:p>
          <w:p w14:paraId="52AE4AE1" w14:textId="77777777" w:rsidR="009C5FA0" w:rsidRDefault="009C5FA0" w:rsidP="00CA1C27">
            <w:pPr>
              <w:jc w:val="both"/>
              <w:rPr>
                <w:rFonts w:ascii="Times New Roman" w:hAnsi="Times New Roman" w:cs="Times New Roman"/>
                <w:color w:val="000000" w:themeColor="text1"/>
                <w:sz w:val="16"/>
                <w:szCs w:val="16"/>
              </w:rPr>
            </w:pPr>
          </w:p>
          <w:p w14:paraId="037B8D22" w14:textId="77777777" w:rsidR="009C5FA0" w:rsidRDefault="009C5FA0" w:rsidP="00CA1C27">
            <w:pPr>
              <w:tabs>
                <w:tab w:val="left" w:pos="4900"/>
              </w:tabs>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b/>
            </w:r>
          </w:p>
          <w:p w14:paraId="35E1FA57" w14:textId="77777777" w:rsidR="009C5FA0" w:rsidRDefault="009C5FA0" w:rsidP="00CA1C27">
            <w:pPr>
              <w:jc w:val="right"/>
              <w:rPr>
                <w:rFonts w:ascii="Times New Roman" w:hAnsi="Times New Roman" w:cs="Times New Roman"/>
                <w:color w:val="000000" w:themeColor="text1"/>
                <w:sz w:val="16"/>
                <w:szCs w:val="16"/>
              </w:rPr>
            </w:pPr>
          </w:p>
          <w:p w14:paraId="394D9CCB" w14:textId="77777777" w:rsidR="009C5FA0" w:rsidRDefault="009C5FA0" w:rsidP="00CA1C27">
            <w:pPr>
              <w:jc w:val="right"/>
              <w:rPr>
                <w:rFonts w:ascii="Times New Roman" w:hAnsi="Times New Roman" w:cs="Times New Roman"/>
                <w:color w:val="000000" w:themeColor="text1"/>
                <w:sz w:val="16"/>
                <w:szCs w:val="16"/>
              </w:rPr>
            </w:pPr>
          </w:p>
          <w:p w14:paraId="7184F2A2" w14:textId="77777777" w:rsidR="009C5FA0"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Rtr. Sushant Mani Dahal</w:t>
            </w:r>
          </w:p>
          <w:p w14:paraId="145D175B" w14:textId="77777777" w:rsidR="009C5FA0"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Club Secretary [RY 2025-26]</w:t>
            </w:r>
          </w:p>
          <w:p w14:paraId="5255C41E" w14:textId="77777777" w:rsidR="009C5FA0" w:rsidRPr="00E66A38" w:rsidRDefault="009C5FA0" w:rsidP="00CA1C27">
            <w:pPr>
              <w:jc w:val="right"/>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Rotaract Club of Lekhnath</w:t>
            </w:r>
          </w:p>
        </w:tc>
      </w:tr>
    </w:tbl>
    <w:p w14:paraId="359CAB53" w14:textId="77777777" w:rsidR="009C5FA0" w:rsidRPr="00894303" w:rsidRDefault="009C5FA0" w:rsidP="009C5FA0">
      <w:pPr>
        <w:rPr>
          <w:rFonts w:ascii="Times New Roman" w:hAnsi="Times New Roman" w:cs="Times New Roman"/>
        </w:rPr>
      </w:pPr>
    </w:p>
    <w:p w14:paraId="44997845" w14:textId="77777777" w:rsidR="00894303" w:rsidRPr="00894303" w:rsidRDefault="00894303" w:rsidP="001C1EA4">
      <w:pPr>
        <w:rPr>
          <w:rFonts w:ascii="Times New Roman" w:hAnsi="Times New Roman" w:cs="Times New Roman"/>
        </w:rPr>
      </w:pPr>
    </w:p>
    <w:sectPr w:rsidR="00894303" w:rsidRPr="00894303" w:rsidSect="00D9790A">
      <w:headerReference w:type="even" r:id="rId14"/>
      <w:headerReference w:type="default" r:id="rId15"/>
      <w:footerReference w:type="even" r:id="rId16"/>
      <w:footerReference w:type="default" r:id="rId17"/>
      <w:headerReference w:type="first" r:id="rId18"/>
      <w:footerReference w:type="first" r:id="rId19"/>
      <w:pgSz w:w="11906" w:h="16838" w:code="9"/>
      <w:pgMar w:top="720" w:right="720" w:bottom="720" w:left="72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F0509" w14:textId="77777777" w:rsidR="004C2522" w:rsidRDefault="004C2522" w:rsidP="00F316AD">
      <w:r>
        <w:separator/>
      </w:r>
    </w:p>
  </w:endnote>
  <w:endnote w:type="continuationSeparator" w:id="0">
    <w:p w14:paraId="5AAC2A05" w14:textId="77777777" w:rsidR="004C2522" w:rsidRDefault="004C2522" w:rsidP="00F316AD">
      <w:r>
        <w:continuationSeparator/>
      </w:r>
    </w:p>
  </w:endnote>
  <w:endnote w:type="continuationNotice" w:id="1">
    <w:p w14:paraId="19D2A17A" w14:textId="77777777" w:rsidR="004C2522" w:rsidRDefault="004C25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DBA0" w14:textId="77777777" w:rsidR="00634842" w:rsidRDefault="00634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D7937" w14:textId="0EE6A7F6" w:rsidR="00C34E16" w:rsidRPr="00C34E16" w:rsidRDefault="00C34E16" w:rsidP="00C34E16">
    <w:pPr>
      <w:pStyle w:val="Footer"/>
    </w:pPr>
    <w:r>
      <w:rPr>
        <w:noProof/>
      </w:rPr>
      <w:drawing>
        <wp:anchor distT="0" distB="0" distL="114300" distR="114300" simplePos="0" relativeHeight="251661312" behindDoc="0" locked="0" layoutInCell="1" allowOverlap="1" wp14:anchorId="41C65159" wp14:editId="327442D9">
          <wp:simplePos x="0" y="0"/>
          <wp:positionH relativeFrom="column">
            <wp:posOffset>401449</wp:posOffset>
          </wp:positionH>
          <wp:positionV relativeFrom="paragraph">
            <wp:posOffset>-620113</wp:posOffset>
          </wp:positionV>
          <wp:extent cx="6068060" cy="581660"/>
          <wp:effectExtent l="0" t="0" r="8890" b="889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6967" name="Picture 2063786967"/>
                  <pic:cNvPicPr/>
                </pic:nvPicPr>
                <pic:blipFill>
                  <a:blip r:embed="rId1">
                    <a:extLst>
                      <a:ext uri="{28A0092B-C50C-407E-A947-70E740481C1C}">
                        <a14:useLocalDpi xmlns:a14="http://schemas.microsoft.com/office/drawing/2010/main" val="0"/>
                      </a:ext>
                    </a:extLst>
                  </a:blip>
                  <a:stretch>
                    <a:fillRect/>
                  </a:stretch>
                </pic:blipFill>
                <pic:spPr>
                  <a:xfrm>
                    <a:off x="0" y="0"/>
                    <a:ext cx="6068060" cy="58166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9D70E" w14:textId="77777777" w:rsidR="00634842" w:rsidRDefault="006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EA61B" w14:textId="77777777" w:rsidR="004C2522" w:rsidRDefault="004C2522" w:rsidP="00F316AD">
      <w:r>
        <w:separator/>
      </w:r>
    </w:p>
  </w:footnote>
  <w:footnote w:type="continuationSeparator" w:id="0">
    <w:p w14:paraId="5A494BC5" w14:textId="77777777" w:rsidR="004C2522" w:rsidRDefault="004C2522" w:rsidP="00F316AD">
      <w:r>
        <w:continuationSeparator/>
      </w:r>
    </w:p>
  </w:footnote>
  <w:footnote w:type="continuationNotice" w:id="1">
    <w:p w14:paraId="37B6D6C4" w14:textId="77777777" w:rsidR="004C2522" w:rsidRDefault="004C25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45FE" w14:textId="02907B1B" w:rsidR="00634842" w:rsidRDefault="00F84A32">
    <w:pPr>
      <w:pStyle w:val="Header"/>
    </w:pPr>
    <w:r>
      <w:rPr>
        <w:noProof/>
      </w:rPr>
      <w:pict w14:anchorId="7BCF6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3759172" o:spid="_x0000_s1026" type="#_x0000_t75" style="position:absolute;margin-left:0;margin-top:0;width:351pt;height:399.75pt;z-index:-251653120;mso-position-horizontal:center;mso-position-horizontal-relative:margin;mso-position-vertical:center;mso-position-vertical-relative:margin" o:allowincell="f">
          <v:imagedata r:id="rId1" o:title="bg remov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DA69" w14:textId="5EBB6438" w:rsidR="00C34E16" w:rsidRDefault="00F84A32">
    <w:pPr>
      <w:pStyle w:val="Header"/>
    </w:pPr>
    <w:r>
      <w:rPr>
        <w:noProof/>
      </w:rPr>
      <w:pict w14:anchorId="5600A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3759173" o:spid="_x0000_s1027" type="#_x0000_t75" style="position:absolute;margin-left:0;margin-top:0;width:351pt;height:399.75pt;z-index:-251652096;mso-position-horizontal:center;mso-position-horizontal-relative:margin;mso-position-vertical:center;mso-position-vertical-relative:margin" o:allowincell="f">
          <v:imagedata r:id="rId1" o:title="bg remove" gain="19661f" blacklevel="22938f"/>
          <w10:wrap anchorx="margin" anchory="margin"/>
        </v:shape>
      </w:pict>
    </w:r>
    <w:r w:rsidR="00090184">
      <w:rPr>
        <w:noProof/>
      </w:rPr>
      <w:drawing>
        <wp:inline distT="0" distB="0" distL="0" distR="0" wp14:anchorId="4B995653" wp14:editId="07FFF944">
          <wp:extent cx="6809296" cy="15722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
                    <a:extLst>
                      <a:ext uri="{28A0092B-C50C-407E-A947-70E740481C1C}">
                        <a14:useLocalDpi xmlns:a14="http://schemas.microsoft.com/office/drawing/2010/main" val="0"/>
                      </a:ext>
                    </a:extLst>
                  </a:blip>
                  <a:stretch>
                    <a:fillRect/>
                  </a:stretch>
                </pic:blipFill>
                <pic:spPr>
                  <a:xfrm>
                    <a:off x="0" y="0"/>
                    <a:ext cx="6809296" cy="157226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860DD" w14:textId="1471540D" w:rsidR="00634842" w:rsidRDefault="00F84A32">
    <w:pPr>
      <w:pStyle w:val="Header"/>
    </w:pPr>
    <w:r>
      <w:rPr>
        <w:noProof/>
      </w:rPr>
      <w:pict w14:anchorId="5AB23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3759171" o:spid="_x0000_s1025" type="#_x0000_t75" style="position:absolute;margin-left:0;margin-top:0;width:351pt;height:399.75pt;z-index:-251654144;mso-position-horizontal:center;mso-position-horizontal-relative:margin;mso-position-vertical:center;mso-position-vertical-relative:margin" o:allowincell="f">
          <v:imagedata r:id="rId1" o:title="bg remov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4A8F452"/>
    <w:lvl w:ilvl="0">
      <w:start w:val="1"/>
      <w:numFmt w:val="bullet"/>
      <w:pStyle w:val="ListBullet"/>
      <w:lvlText w:val=""/>
      <w:lvlJc w:val="left"/>
      <w:pPr>
        <w:tabs>
          <w:tab w:val="num" w:pos="360"/>
        </w:tabs>
        <w:ind w:left="360" w:hanging="360"/>
      </w:pPr>
      <w:rPr>
        <w:rFonts w:ascii="Symbol" w:hAnsi="Symbol" w:hint="default"/>
        <w:color w:val="648276" w:themeColor="accent5"/>
      </w:rPr>
    </w:lvl>
  </w:abstractNum>
  <w:abstractNum w:abstractNumId="1" w15:restartNumberingAfterBreak="0">
    <w:nsid w:val="08BA0A3C"/>
    <w:multiLevelType w:val="multilevel"/>
    <w:tmpl w:val="A316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672E"/>
    <w:multiLevelType w:val="multilevel"/>
    <w:tmpl w:val="155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344F0"/>
    <w:multiLevelType w:val="hybridMultilevel"/>
    <w:tmpl w:val="F1FCD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06DEF"/>
    <w:multiLevelType w:val="hybridMultilevel"/>
    <w:tmpl w:val="9362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971FDB"/>
    <w:multiLevelType w:val="hybridMultilevel"/>
    <w:tmpl w:val="CC9867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8F92230"/>
    <w:multiLevelType w:val="hybridMultilevel"/>
    <w:tmpl w:val="6E38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F32FD0"/>
    <w:multiLevelType w:val="hybridMultilevel"/>
    <w:tmpl w:val="0226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89936">
    <w:abstractNumId w:val="0"/>
  </w:num>
  <w:num w:numId="2" w16cid:durableId="1542939154">
    <w:abstractNumId w:val="1"/>
  </w:num>
  <w:num w:numId="3" w16cid:durableId="383257911">
    <w:abstractNumId w:val="2"/>
  </w:num>
  <w:num w:numId="4" w16cid:durableId="1964193240">
    <w:abstractNumId w:val="6"/>
  </w:num>
  <w:num w:numId="5" w16cid:durableId="778794251">
    <w:abstractNumId w:val="7"/>
  </w:num>
  <w:num w:numId="6" w16cid:durableId="1445343997">
    <w:abstractNumId w:val="5"/>
  </w:num>
  <w:num w:numId="7" w16cid:durableId="867059767">
    <w:abstractNumId w:val="4"/>
  </w:num>
  <w:num w:numId="8" w16cid:durableId="2009550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E16"/>
    <w:rsid w:val="000124EA"/>
    <w:rsid w:val="0001399F"/>
    <w:rsid w:val="000410BD"/>
    <w:rsid w:val="00042498"/>
    <w:rsid w:val="00043B3A"/>
    <w:rsid w:val="0005021E"/>
    <w:rsid w:val="00055B9D"/>
    <w:rsid w:val="00062C0C"/>
    <w:rsid w:val="00090184"/>
    <w:rsid w:val="00095D41"/>
    <w:rsid w:val="000A0CD4"/>
    <w:rsid w:val="000A10D4"/>
    <w:rsid w:val="000B12F0"/>
    <w:rsid w:val="000E1D44"/>
    <w:rsid w:val="001016A1"/>
    <w:rsid w:val="0012653B"/>
    <w:rsid w:val="00127ACF"/>
    <w:rsid w:val="001308C9"/>
    <w:rsid w:val="0013581F"/>
    <w:rsid w:val="001364B7"/>
    <w:rsid w:val="0014110B"/>
    <w:rsid w:val="00173746"/>
    <w:rsid w:val="00183457"/>
    <w:rsid w:val="001A375F"/>
    <w:rsid w:val="001C1EA4"/>
    <w:rsid w:val="001F1F0D"/>
    <w:rsid w:val="00205F74"/>
    <w:rsid w:val="0020696E"/>
    <w:rsid w:val="002356A2"/>
    <w:rsid w:val="00243557"/>
    <w:rsid w:val="0024775A"/>
    <w:rsid w:val="00263514"/>
    <w:rsid w:val="00263D6A"/>
    <w:rsid w:val="002A70D0"/>
    <w:rsid w:val="002B313F"/>
    <w:rsid w:val="002D12DA"/>
    <w:rsid w:val="002E02D2"/>
    <w:rsid w:val="003019B2"/>
    <w:rsid w:val="00302155"/>
    <w:rsid w:val="00316ECB"/>
    <w:rsid w:val="003173C9"/>
    <w:rsid w:val="003208AF"/>
    <w:rsid w:val="0034688D"/>
    <w:rsid w:val="00355036"/>
    <w:rsid w:val="00360268"/>
    <w:rsid w:val="00386E0B"/>
    <w:rsid w:val="003A0DDD"/>
    <w:rsid w:val="003A67BC"/>
    <w:rsid w:val="003D1921"/>
    <w:rsid w:val="003F2D9C"/>
    <w:rsid w:val="0040233B"/>
    <w:rsid w:val="004028EE"/>
    <w:rsid w:val="004043DB"/>
    <w:rsid w:val="004140A6"/>
    <w:rsid w:val="00455AEA"/>
    <w:rsid w:val="004875BB"/>
    <w:rsid w:val="004B0E7A"/>
    <w:rsid w:val="004C191C"/>
    <w:rsid w:val="004C2522"/>
    <w:rsid w:val="004E2BA0"/>
    <w:rsid w:val="004E3FD8"/>
    <w:rsid w:val="0050617A"/>
    <w:rsid w:val="00507E93"/>
    <w:rsid w:val="00511A6E"/>
    <w:rsid w:val="00526ECE"/>
    <w:rsid w:val="0055465B"/>
    <w:rsid w:val="005610C4"/>
    <w:rsid w:val="0057534A"/>
    <w:rsid w:val="005C5F6C"/>
    <w:rsid w:val="005D0A02"/>
    <w:rsid w:val="005D36AC"/>
    <w:rsid w:val="005F2669"/>
    <w:rsid w:val="00605A5B"/>
    <w:rsid w:val="006336A5"/>
    <w:rsid w:val="00634842"/>
    <w:rsid w:val="00642FAE"/>
    <w:rsid w:val="006524A3"/>
    <w:rsid w:val="00666C5D"/>
    <w:rsid w:val="006C60E6"/>
    <w:rsid w:val="006D2DE6"/>
    <w:rsid w:val="006E0C58"/>
    <w:rsid w:val="006E70D3"/>
    <w:rsid w:val="006F31DE"/>
    <w:rsid w:val="006F370E"/>
    <w:rsid w:val="007726EF"/>
    <w:rsid w:val="00773411"/>
    <w:rsid w:val="007A0216"/>
    <w:rsid w:val="007B0F94"/>
    <w:rsid w:val="007C14FA"/>
    <w:rsid w:val="007C1BBA"/>
    <w:rsid w:val="007C7389"/>
    <w:rsid w:val="007F259D"/>
    <w:rsid w:val="00815943"/>
    <w:rsid w:val="00842AA4"/>
    <w:rsid w:val="00843C42"/>
    <w:rsid w:val="00853F52"/>
    <w:rsid w:val="008562B0"/>
    <w:rsid w:val="00860DB6"/>
    <w:rsid w:val="00875496"/>
    <w:rsid w:val="0088104A"/>
    <w:rsid w:val="0088456A"/>
    <w:rsid w:val="00894303"/>
    <w:rsid w:val="00896FA4"/>
    <w:rsid w:val="008A7C48"/>
    <w:rsid w:val="008B507E"/>
    <w:rsid w:val="00907495"/>
    <w:rsid w:val="009146F7"/>
    <w:rsid w:val="0093088A"/>
    <w:rsid w:val="00934B30"/>
    <w:rsid w:val="0096206A"/>
    <w:rsid w:val="00973910"/>
    <w:rsid w:val="00977F98"/>
    <w:rsid w:val="0099359E"/>
    <w:rsid w:val="009941DA"/>
    <w:rsid w:val="009C5FA0"/>
    <w:rsid w:val="009D7240"/>
    <w:rsid w:val="009F4253"/>
    <w:rsid w:val="00A01B17"/>
    <w:rsid w:val="00A27B14"/>
    <w:rsid w:val="00A30F44"/>
    <w:rsid w:val="00A3633B"/>
    <w:rsid w:val="00A417D7"/>
    <w:rsid w:val="00A77921"/>
    <w:rsid w:val="00AA5D20"/>
    <w:rsid w:val="00AB2CDC"/>
    <w:rsid w:val="00AC37A4"/>
    <w:rsid w:val="00AE5050"/>
    <w:rsid w:val="00AE6B9A"/>
    <w:rsid w:val="00B111F4"/>
    <w:rsid w:val="00B2124F"/>
    <w:rsid w:val="00B575FB"/>
    <w:rsid w:val="00B6190E"/>
    <w:rsid w:val="00B75988"/>
    <w:rsid w:val="00B81EB0"/>
    <w:rsid w:val="00BB1576"/>
    <w:rsid w:val="00BC4E88"/>
    <w:rsid w:val="00BD204E"/>
    <w:rsid w:val="00BD4217"/>
    <w:rsid w:val="00C049EF"/>
    <w:rsid w:val="00C1095A"/>
    <w:rsid w:val="00C34E16"/>
    <w:rsid w:val="00C363E0"/>
    <w:rsid w:val="00C4165D"/>
    <w:rsid w:val="00C42F47"/>
    <w:rsid w:val="00C4752E"/>
    <w:rsid w:val="00C55D85"/>
    <w:rsid w:val="00C57B5F"/>
    <w:rsid w:val="00C604F8"/>
    <w:rsid w:val="00C81523"/>
    <w:rsid w:val="00C94C52"/>
    <w:rsid w:val="00CA2273"/>
    <w:rsid w:val="00CD39F1"/>
    <w:rsid w:val="00CD50FD"/>
    <w:rsid w:val="00CE464B"/>
    <w:rsid w:val="00D142BC"/>
    <w:rsid w:val="00D47124"/>
    <w:rsid w:val="00D543C9"/>
    <w:rsid w:val="00D57A33"/>
    <w:rsid w:val="00D643C8"/>
    <w:rsid w:val="00D93B73"/>
    <w:rsid w:val="00D976FE"/>
    <w:rsid w:val="00D9790A"/>
    <w:rsid w:val="00DA0D2A"/>
    <w:rsid w:val="00DC7935"/>
    <w:rsid w:val="00DD5D7B"/>
    <w:rsid w:val="00DD66D3"/>
    <w:rsid w:val="00DE448D"/>
    <w:rsid w:val="00DF7EE6"/>
    <w:rsid w:val="00E056FD"/>
    <w:rsid w:val="00E16FF5"/>
    <w:rsid w:val="00E26016"/>
    <w:rsid w:val="00E66A38"/>
    <w:rsid w:val="00E8639E"/>
    <w:rsid w:val="00E978A8"/>
    <w:rsid w:val="00ED7100"/>
    <w:rsid w:val="00EE4606"/>
    <w:rsid w:val="00EF3EFB"/>
    <w:rsid w:val="00EF7CFD"/>
    <w:rsid w:val="00F2368E"/>
    <w:rsid w:val="00F25212"/>
    <w:rsid w:val="00F309CE"/>
    <w:rsid w:val="00F316AD"/>
    <w:rsid w:val="00F37A62"/>
    <w:rsid w:val="00F44F54"/>
    <w:rsid w:val="00F4501B"/>
    <w:rsid w:val="00F84A32"/>
    <w:rsid w:val="00FA09C1"/>
    <w:rsid w:val="00FB0A92"/>
    <w:rsid w:val="00FD78FC"/>
    <w:rsid w:val="00FE7B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87C70"/>
  <w15:chartTrackingRefBased/>
  <w15:docId w15:val="{F23302A3-CCF5-438F-9AEB-CB827B4E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8A7C48"/>
    <w:pPr>
      <w:spacing w:line="288" w:lineRule="auto"/>
    </w:pPr>
    <w:rPr>
      <w:color w:val="404040" w:themeColor="text1" w:themeTint="BF"/>
      <w:sz w:val="22"/>
    </w:rPr>
  </w:style>
  <w:style w:type="paragraph" w:styleId="Heading1">
    <w:name w:val="heading 1"/>
    <w:basedOn w:val="Normal"/>
    <w:next w:val="Normal"/>
    <w:link w:val="Heading1Char"/>
    <w:uiPriority w:val="3"/>
    <w:qFormat/>
    <w:rsid w:val="00AB2CDC"/>
    <w:pPr>
      <w:spacing w:before="120" w:after="120"/>
      <w:outlineLvl w:val="0"/>
    </w:pPr>
    <w:rPr>
      <w:rFonts w:asciiTheme="majorHAnsi" w:hAnsiTheme="majorHAnsi" w:cs="Times New Roman (Body CS)"/>
      <w:b/>
      <w:color w:val="648276" w:themeColor="accent5"/>
      <w:sz w:val="28"/>
    </w:rPr>
  </w:style>
  <w:style w:type="paragraph" w:styleId="Heading2">
    <w:name w:val="heading 2"/>
    <w:basedOn w:val="Normal"/>
    <w:next w:val="Normal"/>
    <w:link w:val="Heading2Char"/>
    <w:uiPriority w:val="3"/>
    <w:semiHidden/>
    <w:qFormat/>
    <w:rsid w:val="005D36AC"/>
    <w:pPr>
      <w:spacing w:before="40" w:line="240" w:lineRule="auto"/>
      <w:outlineLvl w:val="1"/>
    </w:pPr>
    <w:rPr>
      <w:i/>
      <w:sz w:val="20"/>
    </w:rPr>
  </w:style>
  <w:style w:type="paragraph" w:styleId="Heading3">
    <w:name w:val="heading 3"/>
    <w:basedOn w:val="Normal"/>
    <w:next w:val="Normal"/>
    <w:link w:val="Heading3Char"/>
    <w:uiPriority w:val="3"/>
    <w:semiHidden/>
    <w:qFormat/>
    <w:rsid w:val="005D36AC"/>
    <w:pPr>
      <w:keepNext/>
      <w:keepLines/>
      <w:spacing w:line="240" w:lineRule="auto"/>
      <w:outlineLvl w:val="2"/>
    </w:pPr>
    <w:rPr>
      <w:rFonts w:eastAsiaTheme="majorEastAsia" w:cstheme="majorBidi"/>
    </w:rPr>
  </w:style>
  <w:style w:type="paragraph" w:styleId="Heading4">
    <w:name w:val="heading 4"/>
    <w:basedOn w:val="Normal"/>
    <w:next w:val="Normal"/>
    <w:link w:val="Heading4Char"/>
    <w:uiPriority w:val="3"/>
    <w:semiHidden/>
    <w:qFormat/>
    <w:rsid w:val="005D36AC"/>
    <w:pPr>
      <w:keepNext/>
      <w:keepLines/>
      <w:spacing w:line="240" w:lineRule="auto"/>
      <w:outlineLvl w:val="3"/>
    </w:pPr>
    <w:rPr>
      <w:rFonts w:eastAsiaTheme="majorEastAsia" w:cstheme="majorBidi"/>
      <w:iCs/>
      <w:color w:val="24293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E8639E"/>
    <w:rPr>
      <w:color w:val="404040" w:themeColor="text1" w:themeTint="BF"/>
      <w:sz w:val="22"/>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E8639E"/>
    <w:rPr>
      <w:color w:val="404040" w:themeColor="text1" w:themeTint="BF"/>
      <w:sz w:val="22"/>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C42F47"/>
    <w:pPr>
      <w:spacing w:before="120" w:after="120" w:line="240" w:lineRule="auto"/>
    </w:pPr>
    <w:rPr>
      <w:rFonts w:asciiTheme="majorHAnsi" w:hAnsiTheme="majorHAnsi" w:cs="Times New Roman (Body CS)"/>
      <w:sz w:val="90"/>
    </w:rPr>
  </w:style>
  <w:style w:type="character" w:customStyle="1" w:styleId="TitleChar">
    <w:name w:val="Title Char"/>
    <w:basedOn w:val="DefaultParagraphFont"/>
    <w:link w:val="Title"/>
    <w:rsid w:val="00C42F47"/>
    <w:rPr>
      <w:rFonts w:asciiTheme="majorHAnsi" w:hAnsiTheme="majorHAnsi" w:cs="Times New Roman (Body CS)"/>
      <w:color w:val="000000" w:themeColor="text1"/>
      <w:sz w:val="90"/>
    </w:rPr>
  </w:style>
  <w:style w:type="paragraph" w:styleId="Subtitle">
    <w:name w:val="Subtitle"/>
    <w:basedOn w:val="Normal"/>
    <w:next w:val="Normal"/>
    <w:link w:val="SubtitleChar"/>
    <w:uiPriority w:val="2"/>
    <w:qFormat/>
    <w:rsid w:val="00C42F47"/>
    <w:pPr>
      <w:spacing w:before="120" w:after="120" w:line="240" w:lineRule="auto"/>
    </w:pPr>
    <w:rPr>
      <w:rFonts w:asciiTheme="majorHAnsi" w:hAnsiTheme="majorHAnsi" w:cs="Times New Roman (Body CS)"/>
      <w:b/>
      <w:sz w:val="44"/>
    </w:rPr>
  </w:style>
  <w:style w:type="character" w:customStyle="1" w:styleId="SubtitleChar">
    <w:name w:val="Subtitle Char"/>
    <w:basedOn w:val="DefaultParagraphFont"/>
    <w:link w:val="Subtitle"/>
    <w:uiPriority w:val="2"/>
    <w:rsid w:val="00E8639E"/>
    <w:rPr>
      <w:rFonts w:asciiTheme="majorHAnsi" w:hAnsiTheme="majorHAnsi" w:cs="Times New Roman (Body CS)"/>
      <w:b/>
      <w:color w:val="404040" w:themeColor="text1" w:themeTint="BF"/>
      <w:sz w:val="44"/>
    </w:rPr>
  </w:style>
  <w:style w:type="character" w:customStyle="1" w:styleId="Heading1Char">
    <w:name w:val="Heading 1 Char"/>
    <w:basedOn w:val="DefaultParagraphFont"/>
    <w:link w:val="Heading1"/>
    <w:uiPriority w:val="3"/>
    <w:rsid w:val="00E8639E"/>
    <w:rPr>
      <w:rFonts w:asciiTheme="majorHAnsi" w:hAnsiTheme="majorHAnsi" w:cs="Times New Roman (Body CS)"/>
      <w:b/>
      <w:color w:val="648276" w:themeColor="accent5"/>
      <w:sz w:val="28"/>
    </w:rPr>
  </w:style>
  <w:style w:type="character" w:customStyle="1" w:styleId="Heading2Char">
    <w:name w:val="Heading 2 Char"/>
    <w:basedOn w:val="DefaultParagraphFont"/>
    <w:link w:val="Heading2"/>
    <w:uiPriority w:val="3"/>
    <w:semiHidden/>
    <w:rsid w:val="00666C5D"/>
    <w:rPr>
      <w:i/>
      <w:color w:val="404040" w:themeColor="text1" w:themeTint="BF"/>
      <w:sz w:val="20"/>
    </w:rPr>
  </w:style>
  <w:style w:type="character" w:styleId="Hyperlink">
    <w:name w:val="Hyperlink"/>
    <w:basedOn w:val="DefaultParagraphFont"/>
    <w:uiPriority w:val="99"/>
    <w:semiHidden/>
    <w:rsid w:val="00C604F8"/>
    <w:rPr>
      <w:color w:val="F7B615" w:themeColor="hyperlink"/>
      <w:u w:val="single"/>
    </w:rPr>
  </w:style>
  <w:style w:type="character" w:styleId="PlaceholderText">
    <w:name w:val="Placeholder Text"/>
    <w:basedOn w:val="DefaultParagraphFont"/>
    <w:uiPriority w:val="99"/>
    <w:semiHidden/>
    <w:rsid w:val="00A77921"/>
    <w:rPr>
      <w:color w:val="808080"/>
    </w:rPr>
  </w:style>
  <w:style w:type="character" w:customStyle="1" w:styleId="Heading3Char">
    <w:name w:val="Heading 3 Char"/>
    <w:basedOn w:val="DefaultParagraphFont"/>
    <w:link w:val="Heading3"/>
    <w:uiPriority w:val="3"/>
    <w:semiHidden/>
    <w:rsid w:val="00666C5D"/>
    <w:rPr>
      <w:rFonts w:eastAsiaTheme="majorEastAsia" w:cstheme="majorBidi"/>
      <w:color w:val="404040" w:themeColor="text1" w:themeTint="BF"/>
      <w:sz w:val="22"/>
    </w:rPr>
  </w:style>
  <w:style w:type="paragraph" w:customStyle="1" w:styleId="TitleAlt">
    <w:name w:val="Title Alt"/>
    <w:basedOn w:val="Normal"/>
    <w:uiPriority w:val="1"/>
    <w:qFormat/>
    <w:rsid w:val="00C604F8"/>
    <w:pPr>
      <w:spacing w:before="120" w:after="120" w:line="240" w:lineRule="auto"/>
    </w:pPr>
    <w:rPr>
      <w:rFonts w:asciiTheme="majorHAnsi" w:hAnsiTheme="majorHAnsi"/>
      <w:color w:val="4A6158" w:themeColor="accent5" w:themeShade="BF"/>
      <w:sz w:val="90"/>
    </w:rPr>
  </w:style>
  <w:style w:type="paragraph" w:styleId="ListBullet">
    <w:name w:val="List Bullet"/>
    <w:basedOn w:val="Normal"/>
    <w:uiPriority w:val="99"/>
    <w:unhideWhenUsed/>
    <w:rsid w:val="00853F52"/>
    <w:pPr>
      <w:numPr>
        <w:numId w:val="1"/>
      </w:numPr>
      <w:spacing w:line="240" w:lineRule="auto"/>
      <w:ind w:left="173" w:hanging="173"/>
      <w:contextualSpacing/>
    </w:pPr>
  </w:style>
  <w:style w:type="character" w:customStyle="1" w:styleId="Heading4Char">
    <w:name w:val="Heading 4 Char"/>
    <w:basedOn w:val="DefaultParagraphFont"/>
    <w:link w:val="Heading4"/>
    <w:uiPriority w:val="3"/>
    <w:semiHidden/>
    <w:rsid w:val="00666C5D"/>
    <w:rPr>
      <w:rFonts w:eastAsiaTheme="majorEastAsia" w:cstheme="majorBidi"/>
      <w:iCs/>
      <w:color w:val="242935" w:themeColor="accent1" w:themeShade="BF"/>
      <w:sz w:val="22"/>
    </w:rPr>
  </w:style>
  <w:style w:type="character" w:styleId="Emphasis">
    <w:name w:val="Emphasis"/>
    <w:uiPriority w:val="20"/>
    <w:qFormat/>
    <w:rsid w:val="00666C5D"/>
    <w:rPr>
      <w:color w:val="4A6158" w:themeColor="accent5" w:themeShade="BF"/>
    </w:rPr>
  </w:style>
  <w:style w:type="paragraph" w:styleId="ListParagraph">
    <w:name w:val="List Paragraph"/>
    <w:basedOn w:val="Normal"/>
    <w:uiPriority w:val="34"/>
    <w:qFormat/>
    <w:rsid w:val="00D97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713463">
      <w:bodyDiv w:val="1"/>
      <w:marLeft w:val="0"/>
      <w:marRight w:val="0"/>
      <w:marTop w:val="0"/>
      <w:marBottom w:val="0"/>
      <w:divBdr>
        <w:top w:val="none" w:sz="0" w:space="0" w:color="auto"/>
        <w:left w:val="none" w:sz="0" w:space="0" w:color="auto"/>
        <w:bottom w:val="none" w:sz="0" w:space="0" w:color="auto"/>
        <w:right w:val="none" w:sz="0" w:space="0" w:color="auto"/>
      </w:divBdr>
    </w:div>
    <w:div w:id="413404429">
      <w:bodyDiv w:val="1"/>
      <w:marLeft w:val="0"/>
      <w:marRight w:val="0"/>
      <w:marTop w:val="0"/>
      <w:marBottom w:val="0"/>
      <w:divBdr>
        <w:top w:val="none" w:sz="0" w:space="0" w:color="auto"/>
        <w:left w:val="none" w:sz="0" w:space="0" w:color="auto"/>
        <w:bottom w:val="none" w:sz="0" w:space="0" w:color="auto"/>
        <w:right w:val="none" w:sz="0" w:space="0" w:color="auto"/>
      </w:divBdr>
    </w:div>
    <w:div w:id="580218174">
      <w:bodyDiv w:val="1"/>
      <w:marLeft w:val="0"/>
      <w:marRight w:val="0"/>
      <w:marTop w:val="0"/>
      <w:marBottom w:val="0"/>
      <w:divBdr>
        <w:top w:val="none" w:sz="0" w:space="0" w:color="auto"/>
        <w:left w:val="none" w:sz="0" w:space="0" w:color="auto"/>
        <w:bottom w:val="none" w:sz="0" w:space="0" w:color="auto"/>
        <w:right w:val="none" w:sz="0" w:space="0" w:color="auto"/>
      </w:divBdr>
    </w:div>
    <w:div w:id="793671835">
      <w:bodyDiv w:val="1"/>
      <w:marLeft w:val="0"/>
      <w:marRight w:val="0"/>
      <w:marTop w:val="0"/>
      <w:marBottom w:val="0"/>
      <w:divBdr>
        <w:top w:val="none" w:sz="0" w:space="0" w:color="auto"/>
        <w:left w:val="none" w:sz="0" w:space="0" w:color="auto"/>
        <w:bottom w:val="none" w:sz="0" w:space="0" w:color="auto"/>
        <w:right w:val="none" w:sz="0" w:space="0" w:color="auto"/>
      </w:divBdr>
    </w:div>
    <w:div w:id="935094170">
      <w:bodyDiv w:val="1"/>
      <w:marLeft w:val="0"/>
      <w:marRight w:val="0"/>
      <w:marTop w:val="0"/>
      <w:marBottom w:val="0"/>
      <w:divBdr>
        <w:top w:val="none" w:sz="0" w:space="0" w:color="auto"/>
        <w:left w:val="none" w:sz="0" w:space="0" w:color="auto"/>
        <w:bottom w:val="none" w:sz="0" w:space="0" w:color="auto"/>
        <w:right w:val="none" w:sz="0" w:space="0" w:color="auto"/>
      </w:divBdr>
    </w:div>
    <w:div w:id="955908198">
      <w:bodyDiv w:val="1"/>
      <w:marLeft w:val="0"/>
      <w:marRight w:val="0"/>
      <w:marTop w:val="0"/>
      <w:marBottom w:val="0"/>
      <w:divBdr>
        <w:top w:val="none" w:sz="0" w:space="0" w:color="auto"/>
        <w:left w:val="none" w:sz="0" w:space="0" w:color="auto"/>
        <w:bottom w:val="none" w:sz="0" w:space="0" w:color="auto"/>
        <w:right w:val="none" w:sz="0" w:space="0" w:color="auto"/>
      </w:divBdr>
    </w:div>
    <w:div w:id="1061174885">
      <w:bodyDiv w:val="1"/>
      <w:marLeft w:val="0"/>
      <w:marRight w:val="0"/>
      <w:marTop w:val="0"/>
      <w:marBottom w:val="0"/>
      <w:divBdr>
        <w:top w:val="none" w:sz="0" w:space="0" w:color="auto"/>
        <w:left w:val="none" w:sz="0" w:space="0" w:color="auto"/>
        <w:bottom w:val="none" w:sz="0" w:space="0" w:color="auto"/>
        <w:right w:val="none" w:sz="0" w:space="0" w:color="auto"/>
      </w:divBdr>
    </w:div>
    <w:div w:id="1156071163">
      <w:bodyDiv w:val="1"/>
      <w:marLeft w:val="0"/>
      <w:marRight w:val="0"/>
      <w:marTop w:val="0"/>
      <w:marBottom w:val="0"/>
      <w:divBdr>
        <w:top w:val="none" w:sz="0" w:space="0" w:color="auto"/>
        <w:left w:val="none" w:sz="0" w:space="0" w:color="auto"/>
        <w:bottom w:val="none" w:sz="0" w:space="0" w:color="auto"/>
        <w:right w:val="none" w:sz="0" w:space="0" w:color="auto"/>
      </w:divBdr>
    </w:div>
    <w:div w:id="1188249071">
      <w:bodyDiv w:val="1"/>
      <w:marLeft w:val="0"/>
      <w:marRight w:val="0"/>
      <w:marTop w:val="0"/>
      <w:marBottom w:val="0"/>
      <w:divBdr>
        <w:top w:val="none" w:sz="0" w:space="0" w:color="auto"/>
        <w:left w:val="none" w:sz="0" w:space="0" w:color="auto"/>
        <w:bottom w:val="none" w:sz="0" w:space="0" w:color="auto"/>
        <w:right w:val="none" w:sz="0" w:space="0" w:color="auto"/>
      </w:divBdr>
    </w:div>
    <w:div w:id="1279069882">
      <w:bodyDiv w:val="1"/>
      <w:marLeft w:val="0"/>
      <w:marRight w:val="0"/>
      <w:marTop w:val="0"/>
      <w:marBottom w:val="0"/>
      <w:divBdr>
        <w:top w:val="none" w:sz="0" w:space="0" w:color="auto"/>
        <w:left w:val="none" w:sz="0" w:space="0" w:color="auto"/>
        <w:bottom w:val="none" w:sz="0" w:space="0" w:color="auto"/>
        <w:right w:val="none" w:sz="0" w:space="0" w:color="auto"/>
      </w:divBdr>
    </w:div>
    <w:div w:id="1368069183">
      <w:bodyDiv w:val="1"/>
      <w:marLeft w:val="0"/>
      <w:marRight w:val="0"/>
      <w:marTop w:val="0"/>
      <w:marBottom w:val="0"/>
      <w:divBdr>
        <w:top w:val="none" w:sz="0" w:space="0" w:color="auto"/>
        <w:left w:val="none" w:sz="0" w:space="0" w:color="auto"/>
        <w:bottom w:val="none" w:sz="0" w:space="0" w:color="auto"/>
        <w:right w:val="none" w:sz="0" w:space="0" w:color="auto"/>
      </w:divBdr>
    </w:div>
    <w:div w:id="204952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bh\AppData\Roaming\Microsoft\Templates\Basic%20modern%20cover%20letter.dotx" TargetMode="External"/></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BD4F17-423E-4912-903A-9C227A0B0A0D}">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customXml/itemProps2.xml><?xml version="1.0" encoding="utf-8"?>
<ds:datastoreItem xmlns:ds="http://schemas.openxmlformats.org/officeDocument/2006/customXml" ds:itemID="{DA922F6A-B743-EA4F-9F78-E92854A49649}">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01FCE0AC-C230-4025-AEB4-6192FC691AF7}">
  <ds:schemaRefs>
    <ds:schemaRef ds:uri="http://schemas.microsoft.com/sharepoint/v3/contenttype/forms"/>
  </ds:schemaRefs>
</ds:datastoreItem>
</file>

<file path=customXml/itemProps4.xml><?xml version="1.0" encoding="utf-8"?>
<ds:datastoreItem xmlns:ds="http://schemas.openxmlformats.org/officeDocument/2006/customXml" ds:itemID="{F331E6D5-A021-46B6-80C0-457D3E5CD3B7}">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Basic modern cover letter</Template>
  <TotalTime>47</TotalTime>
  <Pages>4</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Prabhab Tiwari</dc:creator>
  <cp:keywords/>
  <dc:description/>
  <cp:lastModifiedBy>Prabhab Tiwari</cp:lastModifiedBy>
  <cp:revision>37</cp:revision>
  <cp:lastPrinted>2025-08-12T05:53:00Z</cp:lastPrinted>
  <dcterms:created xsi:type="dcterms:W3CDTF">2025-08-10T04:26:00Z</dcterms:created>
  <dcterms:modified xsi:type="dcterms:W3CDTF">2025-09-20T02:50:00Z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